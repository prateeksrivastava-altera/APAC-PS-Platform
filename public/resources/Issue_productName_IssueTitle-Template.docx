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67C0" w14:textId="30071A8E" w:rsidR="00B359EC" w:rsidRDefault="00433457" w:rsidP="00433457">
      <w:pPr>
        <w:pStyle w:val="Appendix"/>
      </w:pPr>
      <w:r>
        <w:t>&lt;Issue Title&gt;</w:t>
      </w:r>
    </w:p>
    <w:p w14:paraId="67648173" w14:textId="77777777" w:rsidR="0001260B" w:rsidRDefault="0001260B" w:rsidP="0001260B"/>
    <w:p w14:paraId="2CA9D2B7" w14:textId="12DA6753" w:rsidR="00433457" w:rsidRDefault="0001260B" w:rsidP="00433457">
      <w:pPr>
        <w:pStyle w:val="Heading2"/>
      </w:pPr>
      <w:r>
        <w:t>Problem</w:t>
      </w:r>
    </w:p>
    <w:p w14:paraId="0FBD61E3" w14:textId="75E35110" w:rsidR="0001260B" w:rsidRDefault="00433457" w:rsidP="0001260B">
      <w:r>
        <w:t>&lt;Issue Description&gt;</w:t>
      </w:r>
    </w:p>
    <w:p w14:paraId="05D6FA0F" w14:textId="1AE811DC" w:rsidR="0001260B" w:rsidRDefault="0001260B" w:rsidP="0001260B">
      <w:pPr>
        <w:pStyle w:val="Heading6"/>
      </w:pPr>
    </w:p>
    <w:p w14:paraId="68EB2F4A" w14:textId="7FFE1B30" w:rsidR="0001260B" w:rsidRDefault="00433457" w:rsidP="00433457">
      <w:pPr>
        <w:pStyle w:val="Heading2"/>
      </w:pPr>
      <w:r>
        <w:t>Investigation and Resolution Steps</w:t>
      </w:r>
    </w:p>
    <w:p w14:paraId="681FD057" w14:textId="6DE0D2BC" w:rsidR="00433457" w:rsidRDefault="00433457" w:rsidP="0001260B">
      <w:r>
        <w:t>&lt;Investigation steps&gt;</w:t>
      </w:r>
    </w:p>
    <w:p w14:paraId="01C799DF" w14:textId="308C97E8" w:rsidR="00433457" w:rsidRDefault="00433457" w:rsidP="0001260B">
      <w:r>
        <w:t>&lt;Resolution steps&gt;</w:t>
      </w:r>
    </w:p>
    <w:p w14:paraId="79586DB0" w14:textId="77777777" w:rsidR="00FF703B" w:rsidRDefault="00FF703B" w:rsidP="00FF703B">
      <w:pPr>
        <w:pStyle w:val="ListParagraph"/>
      </w:pPr>
    </w:p>
    <w:p w14:paraId="638580F2" w14:textId="6DA608C6" w:rsidR="0001260B" w:rsidRDefault="0001260B" w:rsidP="0001260B"/>
    <w:p w14:paraId="6412C836" w14:textId="77777777" w:rsidR="0001260B" w:rsidRPr="0001260B" w:rsidRDefault="0001260B" w:rsidP="0001260B"/>
    <w:p w14:paraId="2F19FA14" w14:textId="5BF1EA1C" w:rsidR="00B70DE1" w:rsidRPr="00EE6C70" w:rsidRDefault="00B70DE1" w:rsidP="0001260B">
      <w:pPr>
        <w:pStyle w:val="ListBullet"/>
        <w:numPr>
          <w:ilvl w:val="0"/>
          <w:numId w:val="0"/>
        </w:numPr>
        <w:ind w:left="709"/>
      </w:pPr>
    </w:p>
    <w:sectPr w:rsidR="00B70DE1" w:rsidRPr="00EE6C70" w:rsidSect="005F7AF2">
      <w:pgSz w:w="11907" w:h="16840" w:code="9"/>
      <w:pgMar w:top="1582" w:right="907" w:bottom="1134" w:left="907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C5E73" w14:textId="77777777" w:rsidR="00CA67AC" w:rsidRPr="00EE6C70" w:rsidRDefault="00CA67AC" w:rsidP="006D0FA8">
      <w:r w:rsidRPr="00EE6C70">
        <w:separator/>
      </w:r>
    </w:p>
    <w:p w14:paraId="03D04AF1" w14:textId="77777777" w:rsidR="00CA67AC" w:rsidRPr="00EE6C70" w:rsidRDefault="00CA67AC" w:rsidP="006D0FA8"/>
    <w:p w14:paraId="68D7C395" w14:textId="77777777" w:rsidR="00CA67AC" w:rsidRPr="00EE6C70" w:rsidRDefault="00CA67AC" w:rsidP="006D0FA8"/>
  </w:endnote>
  <w:endnote w:type="continuationSeparator" w:id="0">
    <w:p w14:paraId="4E5EB235" w14:textId="77777777" w:rsidR="00CA67AC" w:rsidRPr="00EE6C70" w:rsidRDefault="00CA67AC" w:rsidP="006D0FA8">
      <w:r w:rsidRPr="00EE6C70">
        <w:continuationSeparator/>
      </w:r>
    </w:p>
    <w:p w14:paraId="21E76F8D" w14:textId="77777777" w:rsidR="00CA67AC" w:rsidRPr="00EE6C70" w:rsidRDefault="00CA67AC" w:rsidP="006D0FA8"/>
    <w:p w14:paraId="46AF34F6" w14:textId="77777777" w:rsidR="00CA67AC" w:rsidRPr="00EE6C70" w:rsidRDefault="00CA67AC" w:rsidP="006D0FA8"/>
  </w:endnote>
  <w:endnote w:type="continuationNotice" w:id="1">
    <w:p w14:paraId="01E61611" w14:textId="77777777" w:rsidR="00CA67AC" w:rsidRPr="00EE6C70" w:rsidRDefault="00CA67A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venirLTStd-Light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D81BD" w14:textId="77777777" w:rsidR="00CA67AC" w:rsidRPr="00EE6C70" w:rsidRDefault="00CA67AC" w:rsidP="006D0FA8">
      <w:r w:rsidRPr="00EE6C70">
        <w:separator/>
      </w:r>
    </w:p>
    <w:p w14:paraId="65C72BD0" w14:textId="77777777" w:rsidR="00CA67AC" w:rsidRPr="00EE6C70" w:rsidRDefault="00CA67AC" w:rsidP="006D0FA8"/>
    <w:p w14:paraId="24E8CA04" w14:textId="77777777" w:rsidR="00CA67AC" w:rsidRPr="00EE6C70" w:rsidRDefault="00CA67AC" w:rsidP="006D0FA8"/>
  </w:footnote>
  <w:footnote w:type="continuationSeparator" w:id="0">
    <w:p w14:paraId="7BCA51DB" w14:textId="77777777" w:rsidR="00CA67AC" w:rsidRPr="00EE6C70" w:rsidRDefault="00CA67AC" w:rsidP="006D0FA8">
      <w:r w:rsidRPr="00EE6C70">
        <w:continuationSeparator/>
      </w:r>
    </w:p>
    <w:p w14:paraId="1BB32F67" w14:textId="77777777" w:rsidR="00CA67AC" w:rsidRPr="00EE6C70" w:rsidRDefault="00CA67AC" w:rsidP="006D0FA8"/>
    <w:p w14:paraId="442E4B2C" w14:textId="77777777" w:rsidR="00CA67AC" w:rsidRPr="00EE6C70" w:rsidRDefault="00CA67AC" w:rsidP="006D0FA8"/>
  </w:footnote>
  <w:footnote w:type="continuationNotice" w:id="1">
    <w:p w14:paraId="00DF67A1" w14:textId="77777777" w:rsidR="00CA67AC" w:rsidRPr="00EE6C70" w:rsidRDefault="00CA67AC">
      <w:pPr>
        <w:spacing w:after="0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C144D63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8D1603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BB76287E"/>
    <w:lvl w:ilvl="0">
      <w:start w:val="1"/>
      <w:numFmt w:val="bullet"/>
      <w:pStyle w:val="ListBullet3"/>
      <w:lvlText w:val="‐"/>
      <w:lvlJc w:val="left"/>
      <w:pPr>
        <w:ind w:left="1080" w:hanging="360"/>
      </w:pPr>
      <w:rPr>
        <w:rFonts w:ascii="Montserrat" w:hAnsi="Montserrat" w:hint="default"/>
        <w:color w:val="707CF1" w:themeColor="accent4"/>
        <w:spacing w:val="0"/>
        <w:position w:val="0"/>
      </w:rPr>
    </w:lvl>
  </w:abstractNum>
  <w:abstractNum w:abstractNumId="3" w15:restartNumberingAfterBreak="0">
    <w:nsid w:val="FFFFFF83"/>
    <w:multiLevelType w:val="singleLevel"/>
    <w:tmpl w:val="0BBCB128"/>
    <w:lvl w:ilvl="0">
      <w:start w:val="1"/>
      <w:numFmt w:val="bullet"/>
      <w:lvlText w:val="‐"/>
      <w:lvlJc w:val="left"/>
      <w:pPr>
        <w:ind w:left="720" w:hanging="360"/>
      </w:pPr>
      <w:rPr>
        <w:rFonts w:ascii="Montserrat" w:hAnsi="Montserrat" w:hint="default"/>
        <w:color w:val="707CF1" w:themeColor="accent4"/>
        <w:spacing w:val="0"/>
        <w:position w:val="0"/>
      </w:rPr>
    </w:lvl>
  </w:abstractNum>
  <w:abstractNum w:abstractNumId="4" w15:restartNumberingAfterBreak="0">
    <w:nsid w:val="FFFFFF88"/>
    <w:multiLevelType w:val="singleLevel"/>
    <w:tmpl w:val="7E9825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BEB4AAD2"/>
    <w:lvl w:ilvl="0">
      <w:start w:val="1"/>
      <w:numFmt w:val="bullet"/>
      <w:pStyle w:val="List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color w:val="707CF1" w:themeColor="accent4"/>
      </w:rPr>
    </w:lvl>
  </w:abstractNum>
  <w:abstractNum w:abstractNumId="6" w15:restartNumberingAfterBreak="0">
    <w:nsid w:val="00DB0F3A"/>
    <w:multiLevelType w:val="hybridMultilevel"/>
    <w:tmpl w:val="3140B78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E66C7A"/>
    <w:multiLevelType w:val="hybridMultilevel"/>
    <w:tmpl w:val="FFFFFFFF"/>
    <w:lvl w:ilvl="0" w:tplc="BC42B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AEE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8384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189D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384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0A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CF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9A7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1AC6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AE36BC"/>
    <w:multiLevelType w:val="hybridMultilevel"/>
    <w:tmpl w:val="23A268BC"/>
    <w:lvl w:ilvl="0" w:tplc="76CE2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322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DA7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89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81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5A6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2E7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F28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823022"/>
    <w:multiLevelType w:val="hybridMultilevel"/>
    <w:tmpl w:val="992A48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32A439E">
      <w:numFmt w:val="bullet"/>
      <w:lvlText w:val="-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D84F31"/>
    <w:multiLevelType w:val="hybridMultilevel"/>
    <w:tmpl w:val="FFFFFFFF"/>
    <w:lvl w:ilvl="0" w:tplc="18B09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127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2C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442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34B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0EA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0E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58A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EA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174D47"/>
    <w:multiLevelType w:val="hybridMultilevel"/>
    <w:tmpl w:val="078256D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83342B"/>
    <w:multiLevelType w:val="hybridMultilevel"/>
    <w:tmpl w:val="379CE4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3D80E"/>
    <w:multiLevelType w:val="hybridMultilevel"/>
    <w:tmpl w:val="FFFFFFFF"/>
    <w:lvl w:ilvl="0" w:tplc="9E06D758">
      <w:start w:val="2"/>
      <w:numFmt w:val="decimal"/>
      <w:lvlText w:val="%1."/>
      <w:lvlJc w:val="left"/>
      <w:pPr>
        <w:ind w:left="720" w:hanging="360"/>
      </w:pPr>
    </w:lvl>
    <w:lvl w:ilvl="1" w:tplc="C3449CAC">
      <w:start w:val="1"/>
      <w:numFmt w:val="lowerLetter"/>
      <w:lvlText w:val="%2."/>
      <w:lvlJc w:val="left"/>
      <w:pPr>
        <w:ind w:left="1440" w:hanging="360"/>
      </w:pPr>
    </w:lvl>
    <w:lvl w:ilvl="2" w:tplc="1B4EF094">
      <w:start w:val="1"/>
      <w:numFmt w:val="lowerRoman"/>
      <w:lvlText w:val="%3."/>
      <w:lvlJc w:val="right"/>
      <w:pPr>
        <w:ind w:left="2160" w:hanging="180"/>
      </w:pPr>
    </w:lvl>
    <w:lvl w:ilvl="3" w:tplc="2506CBA4">
      <w:start w:val="1"/>
      <w:numFmt w:val="decimal"/>
      <w:lvlText w:val="%4."/>
      <w:lvlJc w:val="left"/>
      <w:pPr>
        <w:ind w:left="2880" w:hanging="360"/>
      </w:pPr>
    </w:lvl>
    <w:lvl w:ilvl="4" w:tplc="DC72C432">
      <w:start w:val="1"/>
      <w:numFmt w:val="lowerLetter"/>
      <w:lvlText w:val="%5."/>
      <w:lvlJc w:val="left"/>
      <w:pPr>
        <w:ind w:left="3600" w:hanging="360"/>
      </w:pPr>
    </w:lvl>
    <w:lvl w:ilvl="5" w:tplc="3140D1DC">
      <w:start w:val="1"/>
      <w:numFmt w:val="lowerRoman"/>
      <w:lvlText w:val="%6."/>
      <w:lvlJc w:val="right"/>
      <w:pPr>
        <w:ind w:left="4320" w:hanging="180"/>
      </w:pPr>
    </w:lvl>
    <w:lvl w:ilvl="6" w:tplc="83CEF396">
      <w:start w:val="1"/>
      <w:numFmt w:val="decimal"/>
      <w:lvlText w:val="%7."/>
      <w:lvlJc w:val="left"/>
      <w:pPr>
        <w:ind w:left="5040" w:hanging="360"/>
      </w:pPr>
    </w:lvl>
    <w:lvl w:ilvl="7" w:tplc="409E4940">
      <w:start w:val="1"/>
      <w:numFmt w:val="lowerLetter"/>
      <w:lvlText w:val="%8."/>
      <w:lvlJc w:val="left"/>
      <w:pPr>
        <w:ind w:left="5760" w:hanging="360"/>
      </w:pPr>
    </w:lvl>
    <w:lvl w:ilvl="8" w:tplc="831E860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642DF"/>
    <w:multiLevelType w:val="hybridMultilevel"/>
    <w:tmpl w:val="699885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64CAA"/>
    <w:multiLevelType w:val="hybridMultilevel"/>
    <w:tmpl w:val="59B86E9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8B7D4E"/>
    <w:multiLevelType w:val="hybridMultilevel"/>
    <w:tmpl w:val="3D403EB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1294D"/>
    <w:multiLevelType w:val="hybridMultilevel"/>
    <w:tmpl w:val="AA82B106"/>
    <w:lvl w:ilvl="0" w:tplc="D7022A8E">
      <w:start w:val="1"/>
      <w:numFmt w:val="bullet"/>
      <w:pStyle w:val="ListBullet2"/>
      <w:lvlText w:val="‐"/>
      <w:lvlJc w:val="left"/>
      <w:pPr>
        <w:ind w:left="1495" w:hanging="360"/>
      </w:pPr>
      <w:rPr>
        <w:rFonts w:ascii="Montserrat" w:hAnsi="Montserrat" w:hint="default"/>
        <w:color w:val="707CF1" w:themeColor="accent4"/>
        <w:spacing w:val="0"/>
        <w:position w:val="0"/>
      </w:rPr>
    </w:lvl>
    <w:lvl w:ilvl="1" w:tplc="0C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8" w15:restartNumberingAfterBreak="0">
    <w:nsid w:val="22A36D0A"/>
    <w:multiLevelType w:val="hybridMultilevel"/>
    <w:tmpl w:val="6BAE6E2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D2080F"/>
    <w:multiLevelType w:val="hybridMultilevel"/>
    <w:tmpl w:val="296451B4"/>
    <w:lvl w:ilvl="0" w:tplc="F750575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742C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C2C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ACA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1CE4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04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20D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CE8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67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C33540"/>
    <w:multiLevelType w:val="hybridMultilevel"/>
    <w:tmpl w:val="0A8E4186"/>
    <w:lvl w:ilvl="0" w:tplc="40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303D85"/>
    <w:multiLevelType w:val="hybridMultilevel"/>
    <w:tmpl w:val="DABAD5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806D9F"/>
    <w:multiLevelType w:val="hybridMultilevel"/>
    <w:tmpl w:val="8F66D3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C421C4"/>
    <w:multiLevelType w:val="hybridMultilevel"/>
    <w:tmpl w:val="3122322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526E6F"/>
    <w:multiLevelType w:val="hybridMultilevel"/>
    <w:tmpl w:val="E89660C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15103C"/>
    <w:multiLevelType w:val="hybridMultilevel"/>
    <w:tmpl w:val="85C0A40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5B3D31"/>
    <w:multiLevelType w:val="hybridMultilevel"/>
    <w:tmpl w:val="7B48F42E"/>
    <w:lvl w:ilvl="0" w:tplc="6E2C2A76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5F451"/>
    <w:multiLevelType w:val="hybridMultilevel"/>
    <w:tmpl w:val="F79246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A364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6A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8F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C4B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408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C1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D64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70E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8E5453"/>
    <w:multiLevelType w:val="hybridMultilevel"/>
    <w:tmpl w:val="11FC3F2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8F1919"/>
    <w:multiLevelType w:val="hybridMultilevel"/>
    <w:tmpl w:val="738AFEC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B5E0A7"/>
    <w:multiLevelType w:val="hybridMultilevel"/>
    <w:tmpl w:val="FFFFFFFF"/>
    <w:lvl w:ilvl="0" w:tplc="6456D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AEFD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62E1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DA9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809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D28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E8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8A6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984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D26702"/>
    <w:multiLevelType w:val="hybridMultilevel"/>
    <w:tmpl w:val="416C192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4D5BBD"/>
    <w:multiLevelType w:val="hybridMultilevel"/>
    <w:tmpl w:val="FFFFFFFF"/>
    <w:lvl w:ilvl="0" w:tplc="267A7CFC">
      <w:start w:val="1"/>
      <w:numFmt w:val="decimal"/>
      <w:lvlText w:val="%1."/>
      <w:lvlJc w:val="left"/>
      <w:pPr>
        <w:ind w:left="720" w:hanging="360"/>
      </w:pPr>
    </w:lvl>
    <w:lvl w:ilvl="1" w:tplc="2C786398">
      <w:start w:val="1"/>
      <w:numFmt w:val="lowerLetter"/>
      <w:lvlText w:val="%2."/>
      <w:lvlJc w:val="left"/>
      <w:pPr>
        <w:ind w:left="1440" w:hanging="360"/>
      </w:pPr>
    </w:lvl>
    <w:lvl w:ilvl="2" w:tplc="5866D4BA">
      <w:start w:val="1"/>
      <w:numFmt w:val="lowerRoman"/>
      <w:lvlText w:val="%3."/>
      <w:lvlJc w:val="right"/>
      <w:pPr>
        <w:ind w:left="2160" w:hanging="180"/>
      </w:pPr>
    </w:lvl>
    <w:lvl w:ilvl="3" w:tplc="96F0E894">
      <w:start w:val="1"/>
      <w:numFmt w:val="decimal"/>
      <w:lvlText w:val="%4."/>
      <w:lvlJc w:val="left"/>
      <w:pPr>
        <w:ind w:left="2880" w:hanging="360"/>
      </w:pPr>
    </w:lvl>
    <w:lvl w:ilvl="4" w:tplc="1EF4DA0C">
      <w:start w:val="1"/>
      <w:numFmt w:val="lowerLetter"/>
      <w:lvlText w:val="%5."/>
      <w:lvlJc w:val="left"/>
      <w:pPr>
        <w:ind w:left="3600" w:hanging="360"/>
      </w:pPr>
    </w:lvl>
    <w:lvl w:ilvl="5" w:tplc="ADD6874C">
      <w:start w:val="1"/>
      <w:numFmt w:val="lowerRoman"/>
      <w:lvlText w:val="%6."/>
      <w:lvlJc w:val="right"/>
      <w:pPr>
        <w:ind w:left="4320" w:hanging="180"/>
      </w:pPr>
    </w:lvl>
    <w:lvl w:ilvl="6" w:tplc="0DD87766">
      <w:start w:val="1"/>
      <w:numFmt w:val="decimal"/>
      <w:lvlText w:val="%7."/>
      <w:lvlJc w:val="left"/>
      <w:pPr>
        <w:ind w:left="5040" w:hanging="360"/>
      </w:pPr>
    </w:lvl>
    <w:lvl w:ilvl="7" w:tplc="E67CC386">
      <w:start w:val="1"/>
      <w:numFmt w:val="lowerLetter"/>
      <w:lvlText w:val="%8."/>
      <w:lvlJc w:val="left"/>
      <w:pPr>
        <w:ind w:left="5760" w:hanging="360"/>
      </w:pPr>
    </w:lvl>
    <w:lvl w:ilvl="8" w:tplc="8550BB8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641BEE"/>
    <w:multiLevelType w:val="hybridMultilevel"/>
    <w:tmpl w:val="C326FAEE"/>
    <w:lvl w:ilvl="0" w:tplc="4009000B">
      <w:start w:val="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F0608E"/>
    <w:multiLevelType w:val="hybridMultilevel"/>
    <w:tmpl w:val="5F36352C"/>
    <w:lvl w:ilvl="0" w:tplc="F502D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2A5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68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864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062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68A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C4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DEE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630AB7"/>
    <w:multiLevelType w:val="hybridMultilevel"/>
    <w:tmpl w:val="775471B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ED0991"/>
    <w:multiLevelType w:val="hybridMultilevel"/>
    <w:tmpl w:val="5F3C0D7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E256FB"/>
    <w:multiLevelType w:val="hybridMultilevel"/>
    <w:tmpl w:val="C05AAD0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C54354"/>
    <w:multiLevelType w:val="hybridMultilevel"/>
    <w:tmpl w:val="EBC6881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F27C64"/>
    <w:multiLevelType w:val="hybridMultilevel"/>
    <w:tmpl w:val="25E408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110F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FE1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C8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C6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E4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A7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4D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24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53447"/>
    <w:multiLevelType w:val="hybridMultilevel"/>
    <w:tmpl w:val="347E2B1A"/>
    <w:lvl w:ilvl="0" w:tplc="476419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FED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FC2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61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D4B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0C5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49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E03D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7D9536"/>
    <w:multiLevelType w:val="hybridMultilevel"/>
    <w:tmpl w:val="E0909ECC"/>
    <w:lvl w:ilvl="0" w:tplc="51BAD3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F047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05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61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68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CD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4E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781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F94520"/>
    <w:multiLevelType w:val="hybridMultilevel"/>
    <w:tmpl w:val="1A6AAD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CE0B08"/>
    <w:multiLevelType w:val="hybridMultilevel"/>
    <w:tmpl w:val="93C8056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4767DC"/>
    <w:multiLevelType w:val="hybridMultilevel"/>
    <w:tmpl w:val="66C4D8C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042BD2"/>
    <w:multiLevelType w:val="hybridMultilevel"/>
    <w:tmpl w:val="FFFFFFFF"/>
    <w:lvl w:ilvl="0" w:tplc="CDB2D8F0">
      <w:start w:val="3"/>
      <w:numFmt w:val="decimal"/>
      <w:lvlText w:val="%1."/>
      <w:lvlJc w:val="left"/>
      <w:pPr>
        <w:ind w:left="720" w:hanging="360"/>
      </w:pPr>
    </w:lvl>
    <w:lvl w:ilvl="1" w:tplc="2D822922">
      <w:start w:val="1"/>
      <w:numFmt w:val="lowerLetter"/>
      <w:lvlText w:val="%2."/>
      <w:lvlJc w:val="left"/>
      <w:pPr>
        <w:ind w:left="1440" w:hanging="360"/>
      </w:pPr>
    </w:lvl>
    <w:lvl w:ilvl="2" w:tplc="73EEF918">
      <w:start w:val="1"/>
      <w:numFmt w:val="lowerRoman"/>
      <w:lvlText w:val="%3."/>
      <w:lvlJc w:val="right"/>
      <w:pPr>
        <w:ind w:left="2160" w:hanging="180"/>
      </w:pPr>
    </w:lvl>
    <w:lvl w:ilvl="3" w:tplc="A4D0513E">
      <w:start w:val="1"/>
      <w:numFmt w:val="decimal"/>
      <w:lvlText w:val="%4."/>
      <w:lvlJc w:val="left"/>
      <w:pPr>
        <w:ind w:left="2880" w:hanging="360"/>
      </w:pPr>
    </w:lvl>
    <w:lvl w:ilvl="4" w:tplc="495EF262">
      <w:start w:val="1"/>
      <w:numFmt w:val="lowerLetter"/>
      <w:lvlText w:val="%5."/>
      <w:lvlJc w:val="left"/>
      <w:pPr>
        <w:ind w:left="3600" w:hanging="360"/>
      </w:pPr>
    </w:lvl>
    <w:lvl w:ilvl="5" w:tplc="265AA4A8">
      <w:start w:val="1"/>
      <w:numFmt w:val="lowerRoman"/>
      <w:lvlText w:val="%6."/>
      <w:lvlJc w:val="right"/>
      <w:pPr>
        <w:ind w:left="4320" w:hanging="180"/>
      </w:pPr>
    </w:lvl>
    <w:lvl w:ilvl="6" w:tplc="50AAFBB6">
      <w:start w:val="1"/>
      <w:numFmt w:val="decimal"/>
      <w:lvlText w:val="%7."/>
      <w:lvlJc w:val="left"/>
      <w:pPr>
        <w:ind w:left="5040" w:hanging="360"/>
      </w:pPr>
    </w:lvl>
    <w:lvl w:ilvl="7" w:tplc="1D269368">
      <w:start w:val="1"/>
      <w:numFmt w:val="lowerLetter"/>
      <w:lvlText w:val="%8."/>
      <w:lvlJc w:val="left"/>
      <w:pPr>
        <w:ind w:left="5760" w:hanging="360"/>
      </w:pPr>
    </w:lvl>
    <w:lvl w:ilvl="8" w:tplc="A7A4C0B2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44B7FA"/>
    <w:multiLevelType w:val="hybridMultilevel"/>
    <w:tmpl w:val="FFFFFFFF"/>
    <w:lvl w:ilvl="0" w:tplc="A1FA9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3EB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CA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6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8A8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C4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1670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E3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24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484734">
    <w:abstractNumId w:val="19"/>
  </w:num>
  <w:num w:numId="2" w16cid:durableId="1395394244">
    <w:abstractNumId w:val="10"/>
  </w:num>
  <w:num w:numId="3" w16cid:durableId="847405129">
    <w:abstractNumId w:val="46"/>
  </w:num>
  <w:num w:numId="4" w16cid:durableId="1084258696">
    <w:abstractNumId w:val="30"/>
  </w:num>
  <w:num w:numId="5" w16cid:durableId="1816943502">
    <w:abstractNumId w:val="39"/>
  </w:num>
  <w:num w:numId="6" w16cid:durableId="1457479295">
    <w:abstractNumId w:val="27"/>
  </w:num>
  <w:num w:numId="7" w16cid:durableId="59450560">
    <w:abstractNumId w:val="34"/>
  </w:num>
  <w:num w:numId="8" w16cid:durableId="239294541">
    <w:abstractNumId w:val="45"/>
  </w:num>
  <w:num w:numId="9" w16cid:durableId="1011834635">
    <w:abstractNumId w:val="40"/>
  </w:num>
  <w:num w:numId="10" w16cid:durableId="394360161">
    <w:abstractNumId w:val="41"/>
  </w:num>
  <w:num w:numId="11" w16cid:durableId="1445155172">
    <w:abstractNumId w:val="13"/>
  </w:num>
  <w:num w:numId="12" w16cid:durableId="1007950658">
    <w:abstractNumId w:val="7"/>
  </w:num>
  <w:num w:numId="13" w16cid:durableId="1296254886">
    <w:abstractNumId w:val="8"/>
  </w:num>
  <w:num w:numId="14" w16cid:durableId="2007435223">
    <w:abstractNumId w:val="32"/>
  </w:num>
  <w:num w:numId="15" w16cid:durableId="472259643">
    <w:abstractNumId w:val="2"/>
  </w:num>
  <w:num w:numId="16" w16cid:durableId="510799708">
    <w:abstractNumId w:val="3"/>
  </w:num>
  <w:num w:numId="17" w16cid:durableId="1135759249">
    <w:abstractNumId w:val="5"/>
  </w:num>
  <w:num w:numId="18" w16cid:durableId="1816486663">
    <w:abstractNumId w:val="4"/>
  </w:num>
  <w:num w:numId="19" w16cid:durableId="498623032">
    <w:abstractNumId w:val="1"/>
  </w:num>
  <w:num w:numId="20" w16cid:durableId="783963467">
    <w:abstractNumId w:val="0"/>
  </w:num>
  <w:num w:numId="21" w16cid:durableId="740689">
    <w:abstractNumId w:val="42"/>
  </w:num>
  <w:num w:numId="22" w16cid:durableId="986978655">
    <w:abstractNumId w:val="12"/>
  </w:num>
  <w:num w:numId="23" w16cid:durableId="499659399">
    <w:abstractNumId w:val="22"/>
  </w:num>
  <w:num w:numId="24" w16cid:durableId="1352877271">
    <w:abstractNumId w:val="14"/>
  </w:num>
  <w:num w:numId="25" w16cid:durableId="1791822991">
    <w:abstractNumId w:val="9"/>
  </w:num>
  <w:num w:numId="26" w16cid:durableId="923956987">
    <w:abstractNumId w:val="35"/>
  </w:num>
  <w:num w:numId="27" w16cid:durableId="877400215">
    <w:abstractNumId w:val="36"/>
  </w:num>
  <w:num w:numId="28" w16cid:durableId="100497526">
    <w:abstractNumId w:val="31"/>
  </w:num>
  <w:num w:numId="29" w16cid:durableId="1249391853">
    <w:abstractNumId w:val="15"/>
  </w:num>
  <w:num w:numId="30" w16cid:durableId="638532018">
    <w:abstractNumId w:val="44"/>
  </w:num>
  <w:num w:numId="31" w16cid:durableId="1769348388">
    <w:abstractNumId w:val="16"/>
  </w:num>
  <w:num w:numId="32" w16cid:durableId="265158757">
    <w:abstractNumId w:val="25"/>
  </w:num>
  <w:num w:numId="33" w16cid:durableId="185825462">
    <w:abstractNumId w:val="29"/>
  </w:num>
  <w:num w:numId="34" w16cid:durableId="580606211">
    <w:abstractNumId w:val="23"/>
  </w:num>
  <w:num w:numId="35" w16cid:durableId="1871719561">
    <w:abstractNumId w:val="43"/>
  </w:num>
  <w:num w:numId="36" w16cid:durableId="1275861964">
    <w:abstractNumId w:val="6"/>
  </w:num>
  <w:num w:numId="37" w16cid:durableId="1783961607">
    <w:abstractNumId w:val="21"/>
  </w:num>
  <w:num w:numId="38" w16cid:durableId="2046978057">
    <w:abstractNumId w:val="24"/>
  </w:num>
  <w:num w:numId="39" w16cid:durableId="890962949">
    <w:abstractNumId w:val="37"/>
  </w:num>
  <w:num w:numId="40" w16cid:durableId="1069041251">
    <w:abstractNumId w:val="28"/>
  </w:num>
  <w:num w:numId="41" w16cid:durableId="1712340762">
    <w:abstractNumId w:val="11"/>
  </w:num>
  <w:num w:numId="42" w16cid:durableId="645668818">
    <w:abstractNumId w:val="38"/>
  </w:num>
  <w:num w:numId="43" w16cid:durableId="1599413567">
    <w:abstractNumId w:val="18"/>
  </w:num>
  <w:num w:numId="44" w16cid:durableId="420293700">
    <w:abstractNumId w:val="33"/>
  </w:num>
  <w:num w:numId="45" w16cid:durableId="313799442">
    <w:abstractNumId w:val="20"/>
  </w:num>
  <w:num w:numId="46" w16cid:durableId="832599251">
    <w:abstractNumId w:val="17"/>
  </w:num>
  <w:num w:numId="47" w16cid:durableId="1854605089">
    <w:abstractNumId w:val="2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393"/>
    <w:rsid w:val="00000FC6"/>
    <w:rsid w:val="00001033"/>
    <w:rsid w:val="00001558"/>
    <w:rsid w:val="00003AA0"/>
    <w:rsid w:val="00005333"/>
    <w:rsid w:val="000119E6"/>
    <w:rsid w:val="0001260B"/>
    <w:rsid w:val="00012703"/>
    <w:rsid w:val="0001367C"/>
    <w:rsid w:val="00017556"/>
    <w:rsid w:val="000209A4"/>
    <w:rsid w:val="0002218F"/>
    <w:rsid w:val="000227D7"/>
    <w:rsid w:val="00023D87"/>
    <w:rsid w:val="00025EA6"/>
    <w:rsid w:val="0003350F"/>
    <w:rsid w:val="0003596D"/>
    <w:rsid w:val="00036D59"/>
    <w:rsid w:val="000375F7"/>
    <w:rsid w:val="000412D0"/>
    <w:rsid w:val="00041E54"/>
    <w:rsid w:val="0004233A"/>
    <w:rsid w:val="00043107"/>
    <w:rsid w:val="00043D0D"/>
    <w:rsid w:val="00044D35"/>
    <w:rsid w:val="000465A3"/>
    <w:rsid w:val="00047837"/>
    <w:rsid w:val="00053AD7"/>
    <w:rsid w:val="00056E24"/>
    <w:rsid w:val="00060C4C"/>
    <w:rsid w:val="00060F89"/>
    <w:rsid w:val="00061F52"/>
    <w:rsid w:val="00062B81"/>
    <w:rsid w:val="0006347D"/>
    <w:rsid w:val="00064AE6"/>
    <w:rsid w:val="00065BA1"/>
    <w:rsid w:val="00065FD1"/>
    <w:rsid w:val="00067875"/>
    <w:rsid w:val="0007248A"/>
    <w:rsid w:val="0007260A"/>
    <w:rsid w:val="00073C73"/>
    <w:rsid w:val="00074933"/>
    <w:rsid w:val="00075642"/>
    <w:rsid w:val="00075C1A"/>
    <w:rsid w:val="00075FC1"/>
    <w:rsid w:val="00076FC8"/>
    <w:rsid w:val="00077F2B"/>
    <w:rsid w:val="00080BDE"/>
    <w:rsid w:val="00081C70"/>
    <w:rsid w:val="00082D26"/>
    <w:rsid w:val="00085421"/>
    <w:rsid w:val="00085AE7"/>
    <w:rsid w:val="0008628D"/>
    <w:rsid w:val="0008733E"/>
    <w:rsid w:val="00087EFB"/>
    <w:rsid w:val="0009008E"/>
    <w:rsid w:val="00091389"/>
    <w:rsid w:val="000913A9"/>
    <w:rsid w:val="00091873"/>
    <w:rsid w:val="000919BF"/>
    <w:rsid w:val="000929D8"/>
    <w:rsid w:val="00092CD8"/>
    <w:rsid w:val="00093393"/>
    <w:rsid w:val="00093673"/>
    <w:rsid w:val="00094BC7"/>
    <w:rsid w:val="00095E15"/>
    <w:rsid w:val="00097FB9"/>
    <w:rsid w:val="000A020B"/>
    <w:rsid w:val="000A1AA1"/>
    <w:rsid w:val="000A2477"/>
    <w:rsid w:val="000A3BD8"/>
    <w:rsid w:val="000A58D6"/>
    <w:rsid w:val="000B0C79"/>
    <w:rsid w:val="000B173C"/>
    <w:rsid w:val="000B37CF"/>
    <w:rsid w:val="000B59E0"/>
    <w:rsid w:val="000B6FF5"/>
    <w:rsid w:val="000C33CA"/>
    <w:rsid w:val="000C51F1"/>
    <w:rsid w:val="000C62D7"/>
    <w:rsid w:val="000C73D0"/>
    <w:rsid w:val="000D0AE1"/>
    <w:rsid w:val="000D0BEF"/>
    <w:rsid w:val="000D2040"/>
    <w:rsid w:val="000D3587"/>
    <w:rsid w:val="000D4467"/>
    <w:rsid w:val="000D4CAC"/>
    <w:rsid w:val="000D5C89"/>
    <w:rsid w:val="000D5DF1"/>
    <w:rsid w:val="000D67A6"/>
    <w:rsid w:val="000D7651"/>
    <w:rsid w:val="000E2442"/>
    <w:rsid w:val="000E2B45"/>
    <w:rsid w:val="000E313B"/>
    <w:rsid w:val="000E3157"/>
    <w:rsid w:val="000E44F1"/>
    <w:rsid w:val="000E59E1"/>
    <w:rsid w:val="000E5F9A"/>
    <w:rsid w:val="000E7487"/>
    <w:rsid w:val="000F07B3"/>
    <w:rsid w:val="000F2CCF"/>
    <w:rsid w:val="000F2E56"/>
    <w:rsid w:val="000F407D"/>
    <w:rsid w:val="000F4294"/>
    <w:rsid w:val="000F78F1"/>
    <w:rsid w:val="000F7D54"/>
    <w:rsid w:val="000F7E1D"/>
    <w:rsid w:val="001002C5"/>
    <w:rsid w:val="00101174"/>
    <w:rsid w:val="001012F1"/>
    <w:rsid w:val="00104463"/>
    <w:rsid w:val="001048EF"/>
    <w:rsid w:val="00105922"/>
    <w:rsid w:val="0010613F"/>
    <w:rsid w:val="001067C4"/>
    <w:rsid w:val="0010763C"/>
    <w:rsid w:val="00107DDF"/>
    <w:rsid w:val="00110665"/>
    <w:rsid w:val="001139C3"/>
    <w:rsid w:val="00115BC6"/>
    <w:rsid w:val="00117257"/>
    <w:rsid w:val="001174E5"/>
    <w:rsid w:val="00120AFA"/>
    <w:rsid w:val="00120E2B"/>
    <w:rsid w:val="00121504"/>
    <w:rsid w:val="00122C3F"/>
    <w:rsid w:val="00123A8D"/>
    <w:rsid w:val="00123F4D"/>
    <w:rsid w:val="001245BB"/>
    <w:rsid w:val="00124C7B"/>
    <w:rsid w:val="00130048"/>
    <w:rsid w:val="00130492"/>
    <w:rsid w:val="00133809"/>
    <w:rsid w:val="00133DBF"/>
    <w:rsid w:val="0013445E"/>
    <w:rsid w:val="001404C6"/>
    <w:rsid w:val="00141001"/>
    <w:rsid w:val="001425BC"/>
    <w:rsid w:val="00142D59"/>
    <w:rsid w:val="0014491F"/>
    <w:rsid w:val="00145643"/>
    <w:rsid w:val="00145A4B"/>
    <w:rsid w:val="00146682"/>
    <w:rsid w:val="001479CD"/>
    <w:rsid w:val="00147CC7"/>
    <w:rsid w:val="001517F9"/>
    <w:rsid w:val="0015539C"/>
    <w:rsid w:val="00156715"/>
    <w:rsid w:val="0016038B"/>
    <w:rsid w:val="001604DA"/>
    <w:rsid w:val="00161B0C"/>
    <w:rsid w:val="00161B39"/>
    <w:rsid w:val="00161C52"/>
    <w:rsid w:val="00163F7E"/>
    <w:rsid w:val="001645F9"/>
    <w:rsid w:val="001646CD"/>
    <w:rsid w:val="00165711"/>
    <w:rsid w:val="001659AF"/>
    <w:rsid w:val="00165CB4"/>
    <w:rsid w:val="00166DB3"/>
    <w:rsid w:val="00167125"/>
    <w:rsid w:val="00167CF9"/>
    <w:rsid w:val="00171D6D"/>
    <w:rsid w:val="00173787"/>
    <w:rsid w:val="001740B7"/>
    <w:rsid w:val="00175003"/>
    <w:rsid w:val="00175A6D"/>
    <w:rsid w:val="00176B88"/>
    <w:rsid w:val="00180D11"/>
    <w:rsid w:val="00184934"/>
    <w:rsid w:val="00184E87"/>
    <w:rsid w:val="001870D1"/>
    <w:rsid w:val="00187158"/>
    <w:rsid w:val="00187408"/>
    <w:rsid w:val="0018744B"/>
    <w:rsid w:val="00191D14"/>
    <w:rsid w:val="00194953"/>
    <w:rsid w:val="001951A3"/>
    <w:rsid w:val="001A0ACF"/>
    <w:rsid w:val="001A180D"/>
    <w:rsid w:val="001A33AB"/>
    <w:rsid w:val="001A4114"/>
    <w:rsid w:val="001A4CF0"/>
    <w:rsid w:val="001A4FE3"/>
    <w:rsid w:val="001A78A7"/>
    <w:rsid w:val="001B08ED"/>
    <w:rsid w:val="001B3E9D"/>
    <w:rsid w:val="001B49BF"/>
    <w:rsid w:val="001B4C96"/>
    <w:rsid w:val="001B545E"/>
    <w:rsid w:val="001B54D7"/>
    <w:rsid w:val="001B5F7D"/>
    <w:rsid w:val="001B6784"/>
    <w:rsid w:val="001B70F5"/>
    <w:rsid w:val="001C1816"/>
    <w:rsid w:val="001C3AE6"/>
    <w:rsid w:val="001C4ACC"/>
    <w:rsid w:val="001C4EFA"/>
    <w:rsid w:val="001C5324"/>
    <w:rsid w:val="001C5543"/>
    <w:rsid w:val="001C72E9"/>
    <w:rsid w:val="001C770E"/>
    <w:rsid w:val="001D0040"/>
    <w:rsid w:val="001D0F87"/>
    <w:rsid w:val="001D1E2D"/>
    <w:rsid w:val="001D2579"/>
    <w:rsid w:val="001D2AA0"/>
    <w:rsid w:val="001D3A85"/>
    <w:rsid w:val="001D3C7B"/>
    <w:rsid w:val="001D4751"/>
    <w:rsid w:val="001D5839"/>
    <w:rsid w:val="001D58B9"/>
    <w:rsid w:val="001D6447"/>
    <w:rsid w:val="001D655B"/>
    <w:rsid w:val="001D6E8D"/>
    <w:rsid w:val="001E2225"/>
    <w:rsid w:val="001E3080"/>
    <w:rsid w:val="001E603A"/>
    <w:rsid w:val="001E62DB"/>
    <w:rsid w:val="001F0828"/>
    <w:rsid w:val="001F125D"/>
    <w:rsid w:val="001F198D"/>
    <w:rsid w:val="001F5889"/>
    <w:rsid w:val="001F6E24"/>
    <w:rsid w:val="002006A5"/>
    <w:rsid w:val="00201B1D"/>
    <w:rsid w:val="00204DE7"/>
    <w:rsid w:val="00205766"/>
    <w:rsid w:val="00207D7D"/>
    <w:rsid w:val="00210486"/>
    <w:rsid w:val="00211E48"/>
    <w:rsid w:val="0021245F"/>
    <w:rsid w:val="00212BEB"/>
    <w:rsid w:val="00213C6A"/>
    <w:rsid w:val="002161B1"/>
    <w:rsid w:val="00221277"/>
    <w:rsid w:val="00221A12"/>
    <w:rsid w:val="002258D1"/>
    <w:rsid w:val="00226850"/>
    <w:rsid w:val="002278EF"/>
    <w:rsid w:val="00230882"/>
    <w:rsid w:val="00233418"/>
    <w:rsid w:val="0023674F"/>
    <w:rsid w:val="00236A05"/>
    <w:rsid w:val="002374D2"/>
    <w:rsid w:val="0023763A"/>
    <w:rsid w:val="002400D8"/>
    <w:rsid w:val="002401F2"/>
    <w:rsid w:val="00240D53"/>
    <w:rsid w:val="00240F08"/>
    <w:rsid w:val="00241908"/>
    <w:rsid w:val="002422BD"/>
    <w:rsid w:val="002429EE"/>
    <w:rsid w:val="00244505"/>
    <w:rsid w:val="00244A75"/>
    <w:rsid w:val="00245622"/>
    <w:rsid w:val="00245B80"/>
    <w:rsid w:val="002472DC"/>
    <w:rsid w:val="002538C2"/>
    <w:rsid w:val="0025419C"/>
    <w:rsid w:val="002550ED"/>
    <w:rsid w:val="00255AB7"/>
    <w:rsid w:val="00256B23"/>
    <w:rsid w:val="002600B9"/>
    <w:rsid w:val="002608ED"/>
    <w:rsid w:val="00260F5C"/>
    <w:rsid w:val="002618B8"/>
    <w:rsid w:val="00261B61"/>
    <w:rsid w:val="00267BF3"/>
    <w:rsid w:val="00270E9F"/>
    <w:rsid w:val="00271A53"/>
    <w:rsid w:val="00272DB0"/>
    <w:rsid w:val="00277472"/>
    <w:rsid w:val="00277666"/>
    <w:rsid w:val="00277F5B"/>
    <w:rsid w:val="0028011E"/>
    <w:rsid w:val="0028049F"/>
    <w:rsid w:val="00280804"/>
    <w:rsid w:val="00280CD5"/>
    <w:rsid w:val="00282A68"/>
    <w:rsid w:val="00282B0F"/>
    <w:rsid w:val="002833C3"/>
    <w:rsid w:val="002842F9"/>
    <w:rsid w:val="00285F67"/>
    <w:rsid w:val="00286405"/>
    <w:rsid w:val="00290792"/>
    <w:rsid w:val="002909D4"/>
    <w:rsid w:val="00290C7B"/>
    <w:rsid w:val="00291F2C"/>
    <w:rsid w:val="00292051"/>
    <w:rsid w:val="00293324"/>
    <w:rsid w:val="0029391D"/>
    <w:rsid w:val="0029414B"/>
    <w:rsid w:val="00294446"/>
    <w:rsid w:val="00294534"/>
    <w:rsid w:val="00295F27"/>
    <w:rsid w:val="0029739B"/>
    <w:rsid w:val="00297534"/>
    <w:rsid w:val="002A20A7"/>
    <w:rsid w:val="002A319D"/>
    <w:rsid w:val="002A431F"/>
    <w:rsid w:val="002A499A"/>
    <w:rsid w:val="002A4BB0"/>
    <w:rsid w:val="002A50BE"/>
    <w:rsid w:val="002A7B0C"/>
    <w:rsid w:val="002A7D2E"/>
    <w:rsid w:val="002B0CBF"/>
    <w:rsid w:val="002B228C"/>
    <w:rsid w:val="002B2BE4"/>
    <w:rsid w:val="002B4D72"/>
    <w:rsid w:val="002B4FA6"/>
    <w:rsid w:val="002B5750"/>
    <w:rsid w:val="002B65A6"/>
    <w:rsid w:val="002B6A1B"/>
    <w:rsid w:val="002B6A73"/>
    <w:rsid w:val="002B7255"/>
    <w:rsid w:val="002B73C2"/>
    <w:rsid w:val="002C0002"/>
    <w:rsid w:val="002C0E63"/>
    <w:rsid w:val="002C1D3D"/>
    <w:rsid w:val="002C26EF"/>
    <w:rsid w:val="002C2784"/>
    <w:rsid w:val="002C2E02"/>
    <w:rsid w:val="002C3B81"/>
    <w:rsid w:val="002C5F57"/>
    <w:rsid w:val="002D0964"/>
    <w:rsid w:val="002D25A8"/>
    <w:rsid w:val="002D3091"/>
    <w:rsid w:val="002D3794"/>
    <w:rsid w:val="002D3E3C"/>
    <w:rsid w:val="002D3E5D"/>
    <w:rsid w:val="002D5540"/>
    <w:rsid w:val="002D5981"/>
    <w:rsid w:val="002D7A57"/>
    <w:rsid w:val="002E06E5"/>
    <w:rsid w:val="002E0A47"/>
    <w:rsid w:val="002E0D69"/>
    <w:rsid w:val="002E0E46"/>
    <w:rsid w:val="002E3015"/>
    <w:rsid w:val="002E44A4"/>
    <w:rsid w:val="002E5670"/>
    <w:rsid w:val="002E7A08"/>
    <w:rsid w:val="002F0651"/>
    <w:rsid w:val="002F094D"/>
    <w:rsid w:val="002F137C"/>
    <w:rsid w:val="002F2824"/>
    <w:rsid w:val="002F3388"/>
    <w:rsid w:val="002F4977"/>
    <w:rsid w:val="002F5A30"/>
    <w:rsid w:val="002F5E12"/>
    <w:rsid w:val="00302632"/>
    <w:rsid w:val="003026A5"/>
    <w:rsid w:val="00302957"/>
    <w:rsid w:val="00302FA9"/>
    <w:rsid w:val="00303330"/>
    <w:rsid w:val="003038A0"/>
    <w:rsid w:val="0030511E"/>
    <w:rsid w:val="00307B40"/>
    <w:rsid w:val="003108D9"/>
    <w:rsid w:val="00311801"/>
    <w:rsid w:val="00312053"/>
    <w:rsid w:val="00314167"/>
    <w:rsid w:val="00314B6B"/>
    <w:rsid w:val="0031558A"/>
    <w:rsid w:val="0031615F"/>
    <w:rsid w:val="003177FE"/>
    <w:rsid w:val="00317E7F"/>
    <w:rsid w:val="00321145"/>
    <w:rsid w:val="00323877"/>
    <w:rsid w:val="00324A0E"/>
    <w:rsid w:val="00325DEB"/>
    <w:rsid w:val="003268CB"/>
    <w:rsid w:val="00330BF0"/>
    <w:rsid w:val="003329ED"/>
    <w:rsid w:val="00332C1A"/>
    <w:rsid w:val="0033770D"/>
    <w:rsid w:val="00340580"/>
    <w:rsid w:val="00341267"/>
    <w:rsid w:val="00342FAB"/>
    <w:rsid w:val="00344BB0"/>
    <w:rsid w:val="00345601"/>
    <w:rsid w:val="00347023"/>
    <w:rsid w:val="003470E1"/>
    <w:rsid w:val="003470FA"/>
    <w:rsid w:val="00352307"/>
    <w:rsid w:val="00355197"/>
    <w:rsid w:val="00357FA6"/>
    <w:rsid w:val="0036055F"/>
    <w:rsid w:val="00360BA7"/>
    <w:rsid w:val="00362714"/>
    <w:rsid w:val="00363532"/>
    <w:rsid w:val="00363C36"/>
    <w:rsid w:val="003644EA"/>
    <w:rsid w:val="003666F3"/>
    <w:rsid w:val="00366BE9"/>
    <w:rsid w:val="003672EE"/>
    <w:rsid w:val="00370A66"/>
    <w:rsid w:val="003735B0"/>
    <w:rsid w:val="003736AB"/>
    <w:rsid w:val="00374CE1"/>
    <w:rsid w:val="003761FF"/>
    <w:rsid w:val="0037632B"/>
    <w:rsid w:val="00377B25"/>
    <w:rsid w:val="00377EDA"/>
    <w:rsid w:val="0038087E"/>
    <w:rsid w:val="00381ABE"/>
    <w:rsid w:val="00382DA7"/>
    <w:rsid w:val="00387967"/>
    <w:rsid w:val="0039112B"/>
    <w:rsid w:val="00391DE4"/>
    <w:rsid w:val="00391FEE"/>
    <w:rsid w:val="0039279E"/>
    <w:rsid w:val="003932B2"/>
    <w:rsid w:val="003934B4"/>
    <w:rsid w:val="00394D81"/>
    <w:rsid w:val="0039508E"/>
    <w:rsid w:val="00395590"/>
    <w:rsid w:val="0039678D"/>
    <w:rsid w:val="003A02C7"/>
    <w:rsid w:val="003A0805"/>
    <w:rsid w:val="003A355C"/>
    <w:rsid w:val="003A43B2"/>
    <w:rsid w:val="003A4E57"/>
    <w:rsid w:val="003A5B2A"/>
    <w:rsid w:val="003A7D36"/>
    <w:rsid w:val="003A7FCD"/>
    <w:rsid w:val="003B11B0"/>
    <w:rsid w:val="003B178E"/>
    <w:rsid w:val="003B1D3B"/>
    <w:rsid w:val="003B216F"/>
    <w:rsid w:val="003B2CAB"/>
    <w:rsid w:val="003B31D0"/>
    <w:rsid w:val="003B7499"/>
    <w:rsid w:val="003C03FF"/>
    <w:rsid w:val="003C0CAB"/>
    <w:rsid w:val="003C13C5"/>
    <w:rsid w:val="003C318C"/>
    <w:rsid w:val="003C5293"/>
    <w:rsid w:val="003C723D"/>
    <w:rsid w:val="003C7291"/>
    <w:rsid w:val="003D0201"/>
    <w:rsid w:val="003D27A8"/>
    <w:rsid w:val="003D2E92"/>
    <w:rsid w:val="003E20DE"/>
    <w:rsid w:val="003E22F7"/>
    <w:rsid w:val="003E3641"/>
    <w:rsid w:val="003E3AB2"/>
    <w:rsid w:val="003E69F6"/>
    <w:rsid w:val="003F0B47"/>
    <w:rsid w:val="003F0F2C"/>
    <w:rsid w:val="003F1234"/>
    <w:rsid w:val="003F1440"/>
    <w:rsid w:val="003F22E4"/>
    <w:rsid w:val="003F3EB7"/>
    <w:rsid w:val="003F53F4"/>
    <w:rsid w:val="003F59D5"/>
    <w:rsid w:val="003F5A68"/>
    <w:rsid w:val="003F5FE0"/>
    <w:rsid w:val="003F6354"/>
    <w:rsid w:val="004003F5"/>
    <w:rsid w:val="004047D4"/>
    <w:rsid w:val="00407E0F"/>
    <w:rsid w:val="004116D3"/>
    <w:rsid w:val="004120BC"/>
    <w:rsid w:val="00412580"/>
    <w:rsid w:val="00415237"/>
    <w:rsid w:val="00423C5F"/>
    <w:rsid w:val="00425B0F"/>
    <w:rsid w:val="004264CB"/>
    <w:rsid w:val="00431149"/>
    <w:rsid w:val="00433237"/>
    <w:rsid w:val="00433457"/>
    <w:rsid w:val="00433610"/>
    <w:rsid w:val="0043607D"/>
    <w:rsid w:val="004432E8"/>
    <w:rsid w:val="00443847"/>
    <w:rsid w:val="00443A16"/>
    <w:rsid w:val="00443F4F"/>
    <w:rsid w:val="00444365"/>
    <w:rsid w:val="00444B57"/>
    <w:rsid w:val="00445A2D"/>
    <w:rsid w:val="00445AE4"/>
    <w:rsid w:val="00446C10"/>
    <w:rsid w:val="00450B22"/>
    <w:rsid w:val="0045247B"/>
    <w:rsid w:val="00452820"/>
    <w:rsid w:val="00453E2C"/>
    <w:rsid w:val="00454531"/>
    <w:rsid w:val="00454B0A"/>
    <w:rsid w:val="004571E3"/>
    <w:rsid w:val="0046002C"/>
    <w:rsid w:val="00461924"/>
    <w:rsid w:val="00461B0F"/>
    <w:rsid w:val="00462850"/>
    <w:rsid w:val="00464B10"/>
    <w:rsid w:val="00466F37"/>
    <w:rsid w:val="00471577"/>
    <w:rsid w:val="004740A2"/>
    <w:rsid w:val="00474345"/>
    <w:rsid w:val="00474503"/>
    <w:rsid w:val="00474CFA"/>
    <w:rsid w:val="00475635"/>
    <w:rsid w:val="00476BF0"/>
    <w:rsid w:val="00477354"/>
    <w:rsid w:val="00477366"/>
    <w:rsid w:val="00477732"/>
    <w:rsid w:val="0047797F"/>
    <w:rsid w:val="00480C86"/>
    <w:rsid w:val="00484B83"/>
    <w:rsid w:val="00485ACF"/>
    <w:rsid w:val="00490FE4"/>
    <w:rsid w:val="00491286"/>
    <w:rsid w:val="00492BAD"/>
    <w:rsid w:val="004930E8"/>
    <w:rsid w:val="004931F9"/>
    <w:rsid w:val="004939ED"/>
    <w:rsid w:val="004946FE"/>
    <w:rsid w:val="004957D4"/>
    <w:rsid w:val="00495CB9"/>
    <w:rsid w:val="004A1777"/>
    <w:rsid w:val="004A3B7B"/>
    <w:rsid w:val="004A4559"/>
    <w:rsid w:val="004A4692"/>
    <w:rsid w:val="004A5F4A"/>
    <w:rsid w:val="004A6966"/>
    <w:rsid w:val="004A6BB1"/>
    <w:rsid w:val="004B05E5"/>
    <w:rsid w:val="004B26CA"/>
    <w:rsid w:val="004B2B80"/>
    <w:rsid w:val="004B5FD0"/>
    <w:rsid w:val="004C09C0"/>
    <w:rsid w:val="004C1865"/>
    <w:rsid w:val="004C55C0"/>
    <w:rsid w:val="004C5840"/>
    <w:rsid w:val="004C58ED"/>
    <w:rsid w:val="004C7290"/>
    <w:rsid w:val="004E164F"/>
    <w:rsid w:val="004E2EAA"/>
    <w:rsid w:val="004E466A"/>
    <w:rsid w:val="004E4FE6"/>
    <w:rsid w:val="004E5F91"/>
    <w:rsid w:val="004E6788"/>
    <w:rsid w:val="004F011C"/>
    <w:rsid w:val="004F0AEB"/>
    <w:rsid w:val="004F208D"/>
    <w:rsid w:val="004F308C"/>
    <w:rsid w:val="004F558B"/>
    <w:rsid w:val="004F6E54"/>
    <w:rsid w:val="0050067F"/>
    <w:rsid w:val="00501934"/>
    <w:rsid w:val="0050501F"/>
    <w:rsid w:val="0050724D"/>
    <w:rsid w:val="005076EF"/>
    <w:rsid w:val="00510C4B"/>
    <w:rsid w:val="00513277"/>
    <w:rsid w:val="00516F1B"/>
    <w:rsid w:val="00517F9E"/>
    <w:rsid w:val="0052044E"/>
    <w:rsid w:val="00521BF2"/>
    <w:rsid w:val="005229C2"/>
    <w:rsid w:val="005232BE"/>
    <w:rsid w:val="00523EF7"/>
    <w:rsid w:val="005273EE"/>
    <w:rsid w:val="00530AA5"/>
    <w:rsid w:val="00533190"/>
    <w:rsid w:val="005347D6"/>
    <w:rsid w:val="005368F6"/>
    <w:rsid w:val="00537D65"/>
    <w:rsid w:val="005404BB"/>
    <w:rsid w:val="005428E6"/>
    <w:rsid w:val="00542C93"/>
    <w:rsid w:val="00544982"/>
    <w:rsid w:val="00545877"/>
    <w:rsid w:val="00546EB5"/>
    <w:rsid w:val="00547489"/>
    <w:rsid w:val="00551815"/>
    <w:rsid w:val="005525F3"/>
    <w:rsid w:val="00553A04"/>
    <w:rsid w:val="00554F97"/>
    <w:rsid w:val="005560A5"/>
    <w:rsid w:val="005601B1"/>
    <w:rsid w:val="00561067"/>
    <w:rsid w:val="00561BB7"/>
    <w:rsid w:val="005620B8"/>
    <w:rsid w:val="00562316"/>
    <w:rsid w:val="00562C6F"/>
    <w:rsid w:val="005642E3"/>
    <w:rsid w:val="0056659B"/>
    <w:rsid w:val="00570C43"/>
    <w:rsid w:val="00570E85"/>
    <w:rsid w:val="005711E7"/>
    <w:rsid w:val="00571C71"/>
    <w:rsid w:val="00572675"/>
    <w:rsid w:val="00572BBA"/>
    <w:rsid w:val="00573548"/>
    <w:rsid w:val="0057382D"/>
    <w:rsid w:val="00575E05"/>
    <w:rsid w:val="005822D3"/>
    <w:rsid w:val="00582FCF"/>
    <w:rsid w:val="00584B38"/>
    <w:rsid w:val="0059140A"/>
    <w:rsid w:val="0059233F"/>
    <w:rsid w:val="0059681D"/>
    <w:rsid w:val="005969D1"/>
    <w:rsid w:val="00597677"/>
    <w:rsid w:val="005A03E4"/>
    <w:rsid w:val="005A1F7D"/>
    <w:rsid w:val="005A3E2C"/>
    <w:rsid w:val="005A4DB3"/>
    <w:rsid w:val="005A5159"/>
    <w:rsid w:val="005A51B4"/>
    <w:rsid w:val="005A5E15"/>
    <w:rsid w:val="005A65D2"/>
    <w:rsid w:val="005A68F9"/>
    <w:rsid w:val="005B1B78"/>
    <w:rsid w:val="005B2790"/>
    <w:rsid w:val="005B2ACB"/>
    <w:rsid w:val="005B2DD4"/>
    <w:rsid w:val="005B3318"/>
    <w:rsid w:val="005B380E"/>
    <w:rsid w:val="005B4ECA"/>
    <w:rsid w:val="005B6C8E"/>
    <w:rsid w:val="005C07C6"/>
    <w:rsid w:val="005C232D"/>
    <w:rsid w:val="005C3202"/>
    <w:rsid w:val="005C408D"/>
    <w:rsid w:val="005C5377"/>
    <w:rsid w:val="005C59C6"/>
    <w:rsid w:val="005C6B64"/>
    <w:rsid w:val="005C6C40"/>
    <w:rsid w:val="005C73C5"/>
    <w:rsid w:val="005D0F85"/>
    <w:rsid w:val="005D1F13"/>
    <w:rsid w:val="005D36E8"/>
    <w:rsid w:val="005D476D"/>
    <w:rsid w:val="005D5A0E"/>
    <w:rsid w:val="005D5D3A"/>
    <w:rsid w:val="005E09BC"/>
    <w:rsid w:val="005E71B0"/>
    <w:rsid w:val="005E7573"/>
    <w:rsid w:val="005E76D1"/>
    <w:rsid w:val="005F12BE"/>
    <w:rsid w:val="005F22B3"/>
    <w:rsid w:val="005F2D9E"/>
    <w:rsid w:val="005F5255"/>
    <w:rsid w:val="005F7AF2"/>
    <w:rsid w:val="006002EB"/>
    <w:rsid w:val="00600B7E"/>
    <w:rsid w:val="006021CD"/>
    <w:rsid w:val="0060241F"/>
    <w:rsid w:val="00602FC0"/>
    <w:rsid w:val="006047E3"/>
    <w:rsid w:val="00604FE4"/>
    <w:rsid w:val="00610FCF"/>
    <w:rsid w:val="006121C5"/>
    <w:rsid w:val="006128F7"/>
    <w:rsid w:val="0061360F"/>
    <w:rsid w:val="00613F7C"/>
    <w:rsid w:val="00617AED"/>
    <w:rsid w:val="00620990"/>
    <w:rsid w:val="00621D09"/>
    <w:rsid w:val="0062233D"/>
    <w:rsid w:val="0062273A"/>
    <w:rsid w:val="00622AC2"/>
    <w:rsid w:val="00623178"/>
    <w:rsid w:val="0062448C"/>
    <w:rsid w:val="00624556"/>
    <w:rsid w:val="00624C94"/>
    <w:rsid w:val="00625013"/>
    <w:rsid w:val="00625A0A"/>
    <w:rsid w:val="00625E9A"/>
    <w:rsid w:val="00627BDE"/>
    <w:rsid w:val="00630596"/>
    <w:rsid w:val="006305F9"/>
    <w:rsid w:val="00637305"/>
    <w:rsid w:val="006402A6"/>
    <w:rsid w:val="0064117F"/>
    <w:rsid w:val="006434FA"/>
    <w:rsid w:val="00646BDF"/>
    <w:rsid w:val="006479FA"/>
    <w:rsid w:val="00647F0C"/>
    <w:rsid w:val="0065364C"/>
    <w:rsid w:val="00653FA5"/>
    <w:rsid w:val="00656068"/>
    <w:rsid w:val="00656104"/>
    <w:rsid w:val="006562A8"/>
    <w:rsid w:val="006567AC"/>
    <w:rsid w:val="00656FAC"/>
    <w:rsid w:val="00660737"/>
    <w:rsid w:val="0066190C"/>
    <w:rsid w:val="00661EDB"/>
    <w:rsid w:val="00661F0D"/>
    <w:rsid w:val="00661F6E"/>
    <w:rsid w:val="00661FA7"/>
    <w:rsid w:val="00662CF4"/>
    <w:rsid w:val="006656EC"/>
    <w:rsid w:val="006669F7"/>
    <w:rsid w:val="00670ED0"/>
    <w:rsid w:val="00670EEE"/>
    <w:rsid w:val="0067158C"/>
    <w:rsid w:val="006727AA"/>
    <w:rsid w:val="00673660"/>
    <w:rsid w:val="00675445"/>
    <w:rsid w:val="00676BF4"/>
    <w:rsid w:val="00676C59"/>
    <w:rsid w:val="00681E87"/>
    <w:rsid w:val="00683BEC"/>
    <w:rsid w:val="00685550"/>
    <w:rsid w:val="00690262"/>
    <w:rsid w:val="00690273"/>
    <w:rsid w:val="00690981"/>
    <w:rsid w:val="00694D61"/>
    <w:rsid w:val="00696199"/>
    <w:rsid w:val="00696295"/>
    <w:rsid w:val="006A0877"/>
    <w:rsid w:val="006A1734"/>
    <w:rsid w:val="006A28D3"/>
    <w:rsid w:val="006A56BE"/>
    <w:rsid w:val="006A7FF4"/>
    <w:rsid w:val="006B1024"/>
    <w:rsid w:val="006B19EA"/>
    <w:rsid w:val="006B2E02"/>
    <w:rsid w:val="006B328C"/>
    <w:rsid w:val="006B4E1F"/>
    <w:rsid w:val="006B7870"/>
    <w:rsid w:val="006C2DB4"/>
    <w:rsid w:val="006C46F4"/>
    <w:rsid w:val="006C58F9"/>
    <w:rsid w:val="006D0844"/>
    <w:rsid w:val="006D0FA8"/>
    <w:rsid w:val="006D524B"/>
    <w:rsid w:val="006D6B8A"/>
    <w:rsid w:val="006D6CB3"/>
    <w:rsid w:val="006E267B"/>
    <w:rsid w:val="006E4FA6"/>
    <w:rsid w:val="006E5E0C"/>
    <w:rsid w:val="006E6467"/>
    <w:rsid w:val="006E6495"/>
    <w:rsid w:val="006E70B3"/>
    <w:rsid w:val="006E753E"/>
    <w:rsid w:val="006E796D"/>
    <w:rsid w:val="006E7CEE"/>
    <w:rsid w:val="006F00A7"/>
    <w:rsid w:val="006F17C0"/>
    <w:rsid w:val="006F42D9"/>
    <w:rsid w:val="006F42EA"/>
    <w:rsid w:val="006F5B5B"/>
    <w:rsid w:val="006F5D73"/>
    <w:rsid w:val="006F6F14"/>
    <w:rsid w:val="006F7650"/>
    <w:rsid w:val="0070194D"/>
    <w:rsid w:val="007034E7"/>
    <w:rsid w:val="00707DBA"/>
    <w:rsid w:val="007103A0"/>
    <w:rsid w:val="00711399"/>
    <w:rsid w:val="00712F48"/>
    <w:rsid w:val="007135B3"/>
    <w:rsid w:val="00714062"/>
    <w:rsid w:val="00714626"/>
    <w:rsid w:val="0072014B"/>
    <w:rsid w:val="00720988"/>
    <w:rsid w:val="0072167B"/>
    <w:rsid w:val="0072371B"/>
    <w:rsid w:val="0072424C"/>
    <w:rsid w:val="00726752"/>
    <w:rsid w:val="00727C53"/>
    <w:rsid w:val="00730639"/>
    <w:rsid w:val="00731147"/>
    <w:rsid w:val="007313FC"/>
    <w:rsid w:val="0073179C"/>
    <w:rsid w:val="00732BC4"/>
    <w:rsid w:val="007354E1"/>
    <w:rsid w:val="00735ED6"/>
    <w:rsid w:val="0073738B"/>
    <w:rsid w:val="00740D05"/>
    <w:rsid w:val="00741092"/>
    <w:rsid w:val="00741C34"/>
    <w:rsid w:val="00743E28"/>
    <w:rsid w:val="007455D7"/>
    <w:rsid w:val="00745F89"/>
    <w:rsid w:val="00746E3B"/>
    <w:rsid w:val="00747253"/>
    <w:rsid w:val="007519D6"/>
    <w:rsid w:val="00755FE4"/>
    <w:rsid w:val="00757976"/>
    <w:rsid w:val="007610F0"/>
    <w:rsid w:val="00762DF4"/>
    <w:rsid w:val="00764074"/>
    <w:rsid w:val="007642AA"/>
    <w:rsid w:val="00764E5C"/>
    <w:rsid w:val="00764F01"/>
    <w:rsid w:val="007651FA"/>
    <w:rsid w:val="00766041"/>
    <w:rsid w:val="00766808"/>
    <w:rsid w:val="007669EC"/>
    <w:rsid w:val="00766DC8"/>
    <w:rsid w:val="00776737"/>
    <w:rsid w:val="00776EFE"/>
    <w:rsid w:val="00787CE3"/>
    <w:rsid w:val="007912A7"/>
    <w:rsid w:val="00792D94"/>
    <w:rsid w:val="00792DF5"/>
    <w:rsid w:val="007954B0"/>
    <w:rsid w:val="007954FB"/>
    <w:rsid w:val="007961EE"/>
    <w:rsid w:val="00796FF8"/>
    <w:rsid w:val="007A0360"/>
    <w:rsid w:val="007A09A3"/>
    <w:rsid w:val="007A0CB9"/>
    <w:rsid w:val="007A1B17"/>
    <w:rsid w:val="007A25E1"/>
    <w:rsid w:val="007A2A07"/>
    <w:rsid w:val="007A2E25"/>
    <w:rsid w:val="007A3EC2"/>
    <w:rsid w:val="007A5B78"/>
    <w:rsid w:val="007A5E92"/>
    <w:rsid w:val="007A6086"/>
    <w:rsid w:val="007A72ED"/>
    <w:rsid w:val="007B096E"/>
    <w:rsid w:val="007B0AB2"/>
    <w:rsid w:val="007B3CD6"/>
    <w:rsid w:val="007B4143"/>
    <w:rsid w:val="007B461A"/>
    <w:rsid w:val="007B48D4"/>
    <w:rsid w:val="007B7AA0"/>
    <w:rsid w:val="007B7DBF"/>
    <w:rsid w:val="007C055A"/>
    <w:rsid w:val="007C25C0"/>
    <w:rsid w:val="007C37DB"/>
    <w:rsid w:val="007C4914"/>
    <w:rsid w:val="007C5730"/>
    <w:rsid w:val="007C684A"/>
    <w:rsid w:val="007C6F13"/>
    <w:rsid w:val="007C7573"/>
    <w:rsid w:val="007D0183"/>
    <w:rsid w:val="007D2993"/>
    <w:rsid w:val="007D2F5F"/>
    <w:rsid w:val="007E17EA"/>
    <w:rsid w:val="007E2443"/>
    <w:rsid w:val="007E3D21"/>
    <w:rsid w:val="007E3E30"/>
    <w:rsid w:val="007E5887"/>
    <w:rsid w:val="007E6358"/>
    <w:rsid w:val="007E6F26"/>
    <w:rsid w:val="007F1775"/>
    <w:rsid w:val="007F1C32"/>
    <w:rsid w:val="007F4554"/>
    <w:rsid w:val="007F6056"/>
    <w:rsid w:val="007F62B7"/>
    <w:rsid w:val="007F74DD"/>
    <w:rsid w:val="007F7EF5"/>
    <w:rsid w:val="008018EB"/>
    <w:rsid w:val="00802660"/>
    <w:rsid w:val="00803290"/>
    <w:rsid w:val="0080344F"/>
    <w:rsid w:val="00803482"/>
    <w:rsid w:val="008042E2"/>
    <w:rsid w:val="0080633D"/>
    <w:rsid w:val="00807C12"/>
    <w:rsid w:val="00807F2C"/>
    <w:rsid w:val="00810D6C"/>
    <w:rsid w:val="0081149F"/>
    <w:rsid w:val="008137A2"/>
    <w:rsid w:val="008142CE"/>
    <w:rsid w:val="00814815"/>
    <w:rsid w:val="0082136B"/>
    <w:rsid w:val="0082210A"/>
    <w:rsid w:val="008237F3"/>
    <w:rsid w:val="00823EB3"/>
    <w:rsid w:val="00824875"/>
    <w:rsid w:val="00826210"/>
    <w:rsid w:val="00827C53"/>
    <w:rsid w:val="008312CB"/>
    <w:rsid w:val="00833139"/>
    <w:rsid w:val="00833854"/>
    <w:rsid w:val="00834A2D"/>
    <w:rsid w:val="0083567E"/>
    <w:rsid w:val="00835B60"/>
    <w:rsid w:val="00835D3C"/>
    <w:rsid w:val="00837264"/>
    <w:rsid w:val="008412A8"/>
    <w:rsid w:val="00842277"/>
    <w:rsid w:val="00844540"/>
    <w:rsid w:val="008452F5"/>
    <w:rsid w:val="008453B6"/>
    <w:rsid w:val="00851CFC"/>
    <w:rsid w:val="00851FDD"/>
    <w:rsid w:val="00852253"/>
    <w:rsid w:val="00853901"/>
    <w:rsid w:val="00853BDA"/>
    <w:rsid w:val="00853FD5"/>
    <w:rsid w:val="00854D08"/>
    <w:rsid w:val="00854E5F"/>
    <w:rsid w:val="0085615B"/>
    <w:rsid w:val="00856598"/>
    <w:rsid w:val="00856FEA"/>
    <w:rsid w:val="00857236"/>
    <w:rsid w:val="00860E41"/>
    <w:rsid w:val="008614C8"/>
    <w:rsid w:val="00861C71"/>
    <w:rsid w:val="0086219C"/>
    <w:rsid w:val="00862FDB"/>
    <w:rsid w:val="008633C0"/>
    <w:rsid w:val="00863B5D"/>
    <w:rsid w:val="008640F6"/>
    <w:rsid w:val="00864C0F"/>
    <w:rsid w:val="00866A17"/>
    <w:rsid w:val="008670F9"/>
    <w:rsid w:val="00870663"/>
    <w:rsid w:val="00872AE1"/>
    <w:rsid w:val="00873BA8"/>
    <w:rsid w:val="0087406B"/>
    <w:rsid w:val="0087523F"/>
    <w:rsid w:val="0087593D"/>
    <w:rsid w:val="00876950"/>
    <w:rsid w:val="008805D6"/>
    <w:rsid w:val="00883089"/>
    <w:rsid w:val="00883851"/>
    <w:rsid w:val="00884787"/>
    <w:rsid w:val="00884C53"/>
    <w:rsid w:val="0088646C"/>
    <w:rsid w:val="008913C7"/>
    <w:rsid w:val="00891D03"/>
    <w:rsid w:val="00892E5C"/>
    <w:rsid w:val="0089456A"/>
    <w:rsid w:val="0089480C"/>
    <w:rsid w:val="00894C6C"/>
    <w:rsid w:val="00897256"/>
    <w:rsid w:val="008A0DC8"/>
    <w:rsid w:val="008A2E66"/>
    <w:rsid w:val="008A2F4C"/>
    <w:rsid w:val="008A4DAC"/>
    <w:rsid w:val="008A4E5F"/>
    <w:rsid w:val="008A53BC"/>
    <w:rsid w:val="008A5C3E"/>
    <w:rsid w:val="008B5150"/>
    <w:rsid w:val="008B6C8E"/>
    <w:rsid w:val="008B7595"/>
    <w:rsid w:val="008B7963"/>
    <w:rsid w:val="008C1256"/>
    <w:rsid w:val="008C1710"/>
    <w:rsid w:val="008C1E91"/>
    <w:rsid w:val="008C26FA"/>
    <w:rsid w:val="008C2FB9"/>
    <w:rsid w:val="008C5236"/>
    <w:rsid w:val="008C7166"/>
    <w:rsid w:val="008D3738"/>
    <w:rsid w:val="008E2D5C"/>
    <w:rsid w:val="008E3452"/>
    <w:rsid w:val="008E4079"/>
    <w:rsid w:val="008E4457"/>
    <w:rsid w:val="008F0C3D"/>
    <w:rsid w:val="008F117C"/>
    <w:rsid w:val="008F2AEF"/>
    <w:rsid w:val="008F4B27"/>
    <w:rsid w:val="008F742D"/>
    <w:rsid w:val="00900DC6"/>
    <w:rsid w:val="0090123A"/>
    <w:rsid w:val="00901337"/>
    <w:rsid w:val="009017A6"/>
    <w:rsid w:val="009019EA"/>
    <w:rsid w:val="00903160"/>
    <w:rsid w:val="00903FA4"/>
    <w:rsid w:val="00904D2A"/>
    <w:rsid w:val="009053EA"/>
    <w:rsid w:val="009074EB"/>
    <w:rsid w:val="009111C8"/>
    <w:rsid w:val="00911286"/>
    <w:rsid w:val="00912F6E"/>
    <w:rsid w:val="00914B25"/>
    <w:rsid w:val="009174B3"/>
    <w:rsid w:val="00917AEA"/>
    <w:rsid w:val="00920ABA"/>
    <w:rsid w:val="00920B40"/>
    <w:rsid w:val="00921739"/>
    <w:rsid w:val="0092232A"/>
    <w:rsid w:val="0092458B"/>
    <w:rsid w:val="009248FB"/>
    <w:rsid w:val="00924A45"/>
    <w:rsid w:val="00927AA7"/>
    <w:rsid w:val="0093042E"/>
    <w:rsid w:val="00931476"/>
    <w:rsid w:val="00931DAD"/>
    <w:rsid w:val="00932EA8"/>
    <w:rsid w:val="00933B2C"/>
    <w:rsid w:val="0093421C"/>
    <w:rsid w:val="009347F7"/>
    <w:rsid w:val="00936E9D"/>
    <w:rsid w:val="00937786"/>
    <w:rsid w:val="00942815"/>
    <w:rsid w:val="009436D5"/>
    <w:rsid w:val="00945259"/>
    <w:rsid w:val="00946F64"/>
    <w:rsid w:val="00952F17"/>
    <w:rsid w:val="009533FC"/>
    <w:rsid w:val="009546B5"/>
    <w:rsid w:val="00955050"/>
    <w:rsid w:val="00956408"/>
    <w:rsid w:val="00961A28"/>
    <w:rsid w:val="009643E7"/>
    <w:rsid w:val="0096764B"/>
    <w:rsid w:val="00967EB7"/>
    <w:rsid w:val="00970098"/>
    <w:rsid w:val="009701EB"/>
    <w:rsid w:val="00972641"/>
    <w:rsid w:val="0097418F"/>
    <w:rsid w:val="00976778"/>
    <w:rsid w:val="00976E64"/>
    <w:rsid w:val="0097756C"/>
    <w:rsid w:val="00980A12"/>
    <w:rsid w:val="00981499"/>
    <w:rsid w:val="00981F14"/>
    <w:rsid w:val="009842CE"/>
    <w:rsid w:val="009849FE"/>
    <w:rsid w:val="00984B08"/>
    <w:rsid w:val="00991479"/>
    <w:rsid w:val="00993BB9"/>
    <w:rsid w:val="00994393"/>
    <w:rsid w:val="009945B4"/>
    <w:rsid w:val="00994FB1"/>
    <w:rsid w:val="009950A4"/>
    <w:rsid w:val="00995D19"/>
    <w:rsid w:val="00996CE8"/>
    <w:rsid w:val="00997309"/>
    <w:rsid w:val="009978C5"/>
    <w:rsid w:val="009A17C3"/>
    <w:rsid w:val="009A21FB"/>
    <w:rsid w:val="009A3D9D"/>
    <w:rsid w:val="009A435E"/>
    <w:rsid w:val="009A47C9"/>
    <w:rsid w:val="009A5DBD"/>
    <w:rsid w:val="009A73C4"/>
    <w:rsid w:val="009B1BD7"/>
    <w:rsid w:val="009B4231"/>
    <w:rsid w:val="009B4693"/>
    <w:rsid w:val="009B4E79"/>
    <w:rsid w:val="009B4EB6"/>
    <w:rsid w:val="009B4F57"/>
    <w:rsid w:val="009B59DC"/>
    <w:rsid w:val="009B6955"/>
    <w:rsid w:val="009C054D"/>
    <w:rsid w:val="009C25EE"/>
    <w:rsid w:val="009C2E86"/>
    <w:rsid w:val="009C3062"/>
    <w:rsid w:val="009C419A"/>
    <w:rsid w:val="009C77DF"/>
    <w:rsid w:val="009D04BD"/>
    <w:rsid w:val="009D0A2F"/>
    <w:rsid w:val="009D0CA6"/>
    <w:rsid w:val="009D3A9D"/>
    <w:rsid w:val="009D406E"/>
    <w:rsid w:val="009E23C7"/>
    <w:rsid w:val="009E344D"/>
    <w:rsid w:val="009E3F23"/>
    <w:rsid w:val="009E4F89"/>
    <w:rsid w:val="009E5927"/>
    <w:rsid w:val="009E5ED2"/>
    <w:rsid w:val="009E60AC"/>
    <w:rsid w:val="009E6609"/>
    <w:rsid w:val="009E7BE3"/>
    <w:rsid w:val="009F1B87"/>
    <w:rsid w:val="009F5CBC"/>
    <w:rsid w:val="009F7531"/>
    <w:rsid w:val="00A003BE"/>
    <w:rsid w:val="00A00BD4"/>
    <w:rsid w:val="00A01283"/>
    <w:rsid w:val="00A0233D"/>
    <w:rsid w:val="00A04916"/>
    <w:rsid w:val="00A04F7F"/>
    <w:rsid w:val="00A05113"/>
    <w:rsid w:val="00A107BE"/>
    <w:rsid w:val="00A12189"/>
    <w:rsid w:val="00A12A5E"/>
    <w:rsid w:val="00A15728"/>
    <w:rsid w:val="00A1685F"/>
    <w:rsid w:val="00A170E3"/>
    <w:rsid w:val="00A200E2"/>
    <w:rsid w:val="00A20570"/>
    <w:rsid w:val="00A226DA"/>
    <w:rsid w:val="00A22AE1"/>
    <w:rsid w:val="00A24A29"/>
    <w:rsid w:val="00A24D5B"/>
    <w:rsid w:val="00A24E55"/>
    <w:rsid w:val="00A3005E"/>
    <w:rsid w:val="00A34814"/>
    <w:rsid w:val="00A3729E"/>
    <w:rsid w:val="00A37567"/>
    <w:rsid w:val="00A37CC6"/>
    <w:rsid w:val="00A430EA"/>
    <w:rsid w:val="00A46FC2"/>
    <w:rsid w:val="00A47B7B"/>
    <w:rsid w:val="00A47E43"/>
    <w:rsid w:val="00A519A4"/>
    <w:rsid w:val="00A51EC7"/>
    <w:rsid w:val="00A52FBD"/>
    <w:rsid w:val="00A53622"/>
    <w:rsid w:val="00A54AA5"/>
    <w:rsid w:val="00A555B6"/>
    <w:rsid w:val="00A55773"/>
    <w:rsid w:val="00A55B1A"/>
    <w:rsid w:val="00A55E0E"/>
    <w:rsid w:val="00A56305"/>
    <w:rsid w:val="00A567CF"/>
    <w:rsid w:val="00A56F52"/>
    <w:rsid w:val="00A57535"/>
    <w:rsid w:val="00A607EB"/>
    <w:rsid w:val="00A60B31"/>
    <w:rsid w:val="00A61554"/>
    <w:rsid w:val="00A70E8B"/>
    <w:rsid w:val="00A75375"/>
    <w:rsid w:val="00A8078C"/>
    <w:rsid w:val="00A81065"/>
    <w:rsid w:val="00A81B7B"/>
    <w:rsid w:val="00A81F49"/>
    <w:rsid w:val="00A8431C"/>
    <w:rsid w:val="00A862A0"/>
    <w:rsid w:val="00A900FA"/>
    <w:rsid w:val="00A92C5D"/>
    <w:rsid w:val="00A92E69"/>
    <w:rsid w:val="00A93FBB"/>
    <w:rsid w:val="00AA12E6"/>
    <w:rsid w:val="00AA2591"/>
    <w:rsid w:val="00AA430C"/>
    <w:rsid w:val="00AA58AC"/>
    <w:rsid w:val="00AA7C17"/>
    <w:rsid w:val="00AB10E3"/>
    <w:rsid w:val="00AB15BF"/>
    <w:rsid w:val="00AB5AD7"/>
    <w:rsid w:val="00AB5C37"/>
    <w:rsid w:val="00AB6CB9"/>
    <w:rsid w:val="00AB6FFF"/>
    <w:rsid w:val="00AC134A"/>
    <w:rsid w:val="00AC24D3"/>
    <w:rsid w:val="00AC3DE4"/>
    <w:rsid w:val="00AC61EF"/>
    <w:rsid w:val="00AC7C08"/>
    <w:rsid w:val="00AC7D2D"/>
    <w:rsid w:val="00AD1EA9"/>
    <w:rsid w:val="00AD58DA"/>
    <w:rsid w:val="00AD6FE3"/>
    <w:rsid w:val="00AD7425"/>
    <w:rsid w:val="00AD7C80"/>
    <w:rsid w:val="00AD7FD3"/>
    <w:rsid w:val="00AE060B"/>
    <w:rsid w:val="00AE1DB0"/>
    <w:rsid w:val="00AE3857"/>
    <w:rsid w:val="00AE3E9A"/>
    <w:rsid w:val="00AE4420"/>
    <w:rsid w:val="00AE45F0"/>
    <w:rsid w:val="00AE49E5"/>
    <w:rsid w:val="00AF385F"/>
    <w:rsid w:val="00AF3AB4"/>
    <w:rsid w:val="00AF3C2A"/>
    <w:rsid w:val="00AF6CCE"/>
    <w:rsid w:val="00AF7126"/>
    <w:rsid w:val="00AF7C97"/>
    <w:rsid w:val="00AF7FC7"/>
    <w:rsid w:val="00B00BED"/>
    <w:rsid w:val="00B0152F"/>
    <w:rsid w:val="00B018A1"/>
    <w:rsid w:val="00B020CF"/>
    <w:rsid w:val="00B04F0F"/>
    <w:rsid w:val="00B05666"/>
    <w:rsid w:val="00B05766"/>
    <w:rsid w:val="00B05B66"/>
    <w:rsid w:val="00B05C78"/>
    <w:rsid w:val="00B06A8E"/>
    <w:rsid w:val="00B07452"/>
    <w:rsid w:val="00B11CC5"/>
    <w:rsid w:val="00B16228"/>
    <w:rsid w:val="00B16A45"/>
    <w:rsid w:val="00B178A5"/>
    <w:rsid w:val="00B17951"/>
    <w:rsid w:val="00B17D6E"/>
    <w:rsid w:val="00B20114"/>
    <w:rsid w:val="00B20465"/>
    <w:rsid w:val="00B219FA"/>
    <w:rsid w:val="00B22524"/>
    <w:rsid w:val="00B22771"/>
    <w:rsid w:val="00B22BAC"/>
    <w:rsid w:val="00B2308F"/>
    <w:rsid w:val="00B24142"/>
    <w:rsid w:val="00B247FE"/>
    <w:rsid w:val="00B25550"/>
    <w:rsid w:val="00B25B77"/>
    <w:rsid w:val="00B263BE"/>
    <w:rsid w:val="00B27225"/>
    <w:rsid w:val="00B312F8"/>
    <w:rsid w:val="00B3291C"/>
    <w:rsid w:val="00B331A1"/>
    <w:rsid w:val="00B359EC"/>
    <w:rsid w:val="00B35D69"/>
    <w:rsid w:val="00B36294"/>
    <w:rsid w:val="00B36CF8"/>
    <w:rsid w:val="00B376B0"/>
    <w:rsid w:val="00B40CFF"/>
    <w:rsid w:val="00B427B8"/>
    <w:rsid w:val="00B449AF"/>
    <w:rsid w:val="00B45660"/>
    <w:rsid w:val="00B4621B"/>
    <w:rsid w:val="00B4742C"/>
    <w:rsid w:val="00B51541"/>
    <w:rsid w:val="00B51673"/>
    <w:rsid w:val="00B523AE"/>
    <w:rsid w:val="00B523C0"/>
    <w:rsid w:val="00B52871"/>
    <w:rsid w:val="00B560B8"/>
    <w:rsid w:val="00B608A2"/>
    <w:rsid w:val="00B62115"/>
    <w:rsid w:val="00B63EBE"/>
    <w:rsid w:val="00B64B79"/>
    <w:rsid w:val="00B65331"/>
    <w:rsid w:val="00B657E1"/>
    <w:rsid w:val="00B70DE1"/>
    <w:rsid w:val="00B73901"/>
    <w:rsid w:val="00B73D7E"/>
    <w:rsid w:val="00B74C1F"/>
    <w:rsid w:val="00B7507A"/>
    <w:rsid w:val="00B81357"/>
    <w:rsid w:val="00B81B92"/>
    <w:rsid w:val="00B81F91"/>
    <w:rsid w:val="00B83D5C"/>
    <w:rsid w:val="00B8571E"/>
    <w:rsid w:val="00B85B02"/>
    <w:rsid w:val="00B85E26"/>
    <w:rsid w:val="00B87493"/>
    <w:rsid w:val="00B908C2"/>
    <w:rsid w:val="00B911FF"/>
    <w:rsid w:val="00B92BD0"/>
    <w:rsid w:val="00B93108"/>
    <w:rsid w:val="00B935AE"/>
    <w:rsid w:val="00B94715"/>
    <w:rsid w:val="00BA02D5"/>
    <w:rsid w:val="00BA2A6B"/>
    <w:rsid w:val="00BA391E"/>
    <w:rsid w:val="00BA3D00"/>
    <w:rsid w:val="00BA6DB9"/>
    <w:rsid w:val="00BB05D1"/>
    <w:rsid w:val="00BB062F"/>
    <w:rsid w:val="00BB14C4"/>
    <w:rsid w:val="00BB2D72"/>
    <w:rsid w:val="00BB3F23"/>
    <w:rsid w:val="00BB4448"/>
    <w:rsid w:val="00BB4E3F"/>
    <w:rsid w:val="00BB669A"/>
    <w:rsid w:val="00BB68A1"/>
    <w:rsid w:val="00BB7688"/>
    <w:rsid w:val="00BC0E73"/>
    <w:rsid w:val="00BC27E2"/>
    <w:rsid w:val="00BC2ED2"/>
    <w:rsid w:val="00BC3AA7"/>
    <w:rsid w:val="00BC516A"/>
    <w:rsid w:val="00BC6ED9"/>
    <w:rsid w:val="00BD0CC0"/>
    <w:rsid w:val="00BD1C0D"/>
    <w:rsid w:val="00BD275E"/>
    <w:rsid w:val="00BD2BA6"/>
    <w:rsid w:val="00BD2F1C"/>
    <w:rsid w:val="00BD5ECC"/>
    <w:rsid w:val="00BE0B60"/>
    <w:rsid w:val="00BE1318"/>
    <w:rsid w:val="00BE2736"/>
    <w:rsid w:val="00BE3B4B"/>
    <w:rsid w:val="00BE42BC"/>
    <w:rsid w:val="00BE4F40"/>
    <w:rsid w:val="00BE67ED"/>
    <w:rsid w:val="00BE6C2E"/>
    <w:rsid w:val="00BE773F"/>
    <w:rsid w:val="00BF04A4"/>
    <w:rsid w:val="00BF175C"/>
    <w:rsid w:val="00BF35D0"/>
    <w:rsid w:val="00BF64B9"/>
    <w:rsid w:val="00BF7348"/>
    <w:rsid w:val="00C007C1"/>
    <w:rsid w:val="00C03771"/>
    <w:rsid w:val="00C057D6"/>
    <w:rsid w:val="00C06466"/>
    <w:rsid w:val="00C077A8"/>
    <w:rsid w:val="00C119F6"/>
    <w:rsid w:val="00C12110"/>
    <w:rsid w:val="00C1299A"/>
    <w:rsid w:val="00C12B9E"/>
    <w:rsid w:val="00C1357A"/>
    <w:rsid w:val="00C14F06"/>
    <w:rsid w:val="00C165E9"/>
    <w:rsid w:val="00C17D05"/>
    <w:rsid w:val="00C20B0A"/>
    <w:rsid w:val="00C21852"/>
    <w:rsid w:val="00C223AE"/>
    <w:rsid w:val="00C2591B"/>
    <w:rsid w:val="00C25CA1"/>
    <w:rsid w:val="00C27059"/>
    <w:rsid w:val="00C30572"/>
    <w:rsid w:val="00C315F5"/>
    <w:rsid w:val="00C31B70"/>
    <w:rsid w:val="00C33C26"/>
    <w:rsid w:val="00C33DB1"/>
    <w:rsid w:val="00C34219"/>
    <w:rsid w:val="00C34928"/>
    <w:rsid w:val="00C349C5"/>
    <w:rsid w:val="00C356BD"/>
    <w:rsid w:val="00C4093F"/>
    <w:rsid w:val="00C40CCE"/>
    <w:rsid w:val="00C4140A"/>
    <w:rsid w:val="00C44762"/>
    <w:rsid w:val="00C464FD"/>
    <w:rsid w:val="00C47472"/>
    <w:rsid w:val="00C47A63"/>
    <w:rsid w:val="00C51EBE"/>
    <w:rsid w:val="00C52EF5"/>
    <w:rsid w:val="00C55306"/>
    <w:rsid w:val="00C577B0"/>
    <w:rsid w:val="00C60348"/>
    <w:rsid w:val="00C604F1"/>
    <w:rsid w:val="00C60961"/>
    <w:rsid w:val="00C60E93"/>
    <w:rsid w:val="00C613B7"/>
    <w:rsid w:val="00C62129"/>
    <w:rsid w:val="00C63764"/>
    <w:rsid w:val="00C6635A"/>
    <w:rsid w:val="00C677B0"/>
    <w:rsid w:val="00C67FB4"/>
    <w:rsid w:val="00C70089"/>
    <w:rsid w:val="00C73EC1"/>
    <w:rsid w:val="00C75ABC"/>
    <w:rsid w:val="00C76E8D"/>
    <w:rsid w:val="00C771D6"/>
    <w:rsid w:val="00C804AF"/>
    <w:rsid w:val="00C80D59"/>
    <w:rsid w:val="00C831D7"/>
    <w:rsid w:val="00C844FD"/>
    <w:rsid w:val="00C87B69"/>
    <w:rsid w:val="00C90198"/>
    <w:rsid w:val="00C909AD"/>
    <w:rsid w:val="00C90C69"/>
    <w:rsid w:val="00C90EBC"/>
    <w:rsid w:val="00C92100"/>
    <w:rsid w:val="00C936E9"/>
    <w:rsid w:val="00C952E3"/>
    <w:rsid w:val="00C95902"/>
    <w:rsid w:val="00CA004D"/>
    <w:rsid w:val="00CA0DC6"/>
    <w:rsid w:val="00CA1217"/>
    <w:rsid w:val="00CA2DD2"/>
    <w:rsid w:val="00CA37AE"/>
    <w:rsid w:val="00CA3A64"/>
    <w:rsid w:val="00CA3EB0"/>
    <w:rsid w:val="00CA4D05"/>
    <w:rsid w:val="00CA67AC"/>
    <w:rsid w:val="00CA6FCF"/>
    <w:rsid w:val="00CB1074"/>
    <w:rsid w:val="00CB2968"/>
    <w:rsid w:val="00CB3331"/>
    <w:rsid w:val="00CB455B"/>
    <w:rsid w:val="00CB550F"/>
    <w:rsid w:val="00CB7E90"/>
    <w:rsid w:val="00CC1351"/>
    <w:rsid w:val="00CC1755"/>
    <w:rsid w:val="00CC18B3"/>
    <w:rsid w:val="00CC53CC"/>
    <w:rsid w:val="00CC53DF"/>
    <w:rsid w:val="00CC58BE"/>
    <w:rsid w:val="00CC598D"/>
    <w:rsid w:val="00CC65A8"/>
    <w:rsid w:val="00CC7F4D"/>
    <w:rsid w:val="00CD09A1"/>
    <w:rsid w:val="00CD1A88"/>
    <w:rsid w:val="00CD2283"/>
    <w:rsid w:val="00CD3183"/>
    <w:rsid w:val="00CD44DD"/>
    <w:rsid w:val="00CD4AF9"/>
    <w:rsid w:val="00CD4BBD"/>
    <w:rsid w:val="00CD5975"/>
    <w:rsid w:val="00CD5C1C"/>
    <w:rsid w:val="00CD7BC3"/>
    <w:rsid w:val="00CE1E62"/>
    <w:rsid w:val="00CE3BEE"/>
    <w:rsid w:val="00CE5390"/>
    <w:rsid w:val="00CE56FB"/>
    <w:rsid w:val="00CE5A37"/>
    <w:rsid w:val="00CE62CE"/>
    <w:rsid w:val="00CE6383"/>
    <w:rsid w:val="00CF12DB"/>
    <w:rsid w:val="00CF1C25"/>
    <w:rsid w:val="00CF214E"/>
    <w:rsid w:val="00CF23B7"/>
    <w:rsid w:val="00CF3940"/>
    <w:rsid w:val="00CF6617"/>
    <w:rsid w:val="00CF7690"/>
    <w:rsid w:val="00D0250D"/>
    <w:rsid w:val="00D03A9D"/>
    <w:rsid w:val="00D049B6"/>
    <w:rsid w:val="00D04C33"/>
    <w:rsid w:val="00D05F80"/>
    <w:rsid w:val="00D10984"/>
    <w:rsid w:val="00D114E5"/>
    <w:rsid w:val="00D11A7B"/>
    <w:rsid w:val="00D13197"/>
    <w:rsid w:val="00D1326D"/>
    <w:rsid w:val="00D16B73"/>
    <w:rsid w:val="00D1794D"/>
    <w:rsid w:val="00D17CC3"/>
    <w:rsid w:val="00D206DE"/>
    <w:rsid w:val="00D21A86"/>
    <w:rsid w:val="00D23EC6"/>
    <w:rsid w:val="00D24A75"/>
    <w:rsid w:val="00D2598B"/>
    <w:rsid w:val="00D2639C"/>
    <w:rsid w:val="00D31C6B"/>
    <w:rsid w:val="00D33D84"/>
    <w:rsid w:val="00D34603"/>
    <w:rsid w:val="00D36D56"/>
    <w:rsid w:val="00D40DCD"/>
    <w:rsid w:val="00D41356"/>
    <w:rsid w:val="00D4219E"/>
    <w:rsid w:val="00D427C6"/>
    <w:rsid w:val="00D42E17"/>
    <w:rsid w:val="00D5191E"/>
    <w:rsid w:val="00D523F0"/>
    <w:rsid w:val="00D53B97"/>
    <w:rsid w:val="00D54117"/>
    <w:rsid w:val="00D5448C"/>
    <w:rsid w:val="00D552F4"/>
    <w:rsid w:val="00D572C8"/>
    <w:rsid w:val="00D60800"/>
    <w:rsid w:val="00D6113D"/>
    <w:rsid w:val="00D616FA"/>
    <w:rsid w:val="00D6173E"/>
    <w:rsid w:val="00D63D41"/>
    <w:rsid w:val="00D66576"/>
    <w:rsid w:val="00D6775B"/>
    <w:rsid w:val="00D708A6"/>
    <w:rsid w:val="00D70E11"/>
    <w:rsid w:val="00D72E4E"/>
    <w:rsid w:val="00D777AF"/>
    <w:rsid w:val="00D80088"/>
    <w:rsid w:val="00D91435"/>
    <w:rsid w:val="00D916A6"/>
    <w:rsid w:val="00D918C4"/>
    <w:rsid w:val="00D92AF1"/>
    <w:rsid w:val="00D92AF5"/>
    <w:rsid w:val="00D94D3D"/>
    <w:rsid w:val="00D95151"/>
    <w:rsid w:val="00D96B2A"/>
    <w:rsid w:val="00DA04EE"/>
    <w:rsid w:val="00DA41FB"/>
    <w:rsid w:val="00DA4272"/>
    <w:rsid w:val="00DA65D2"/>
    <w:rsid w:val="00DA66C5"/>
    <w:rsid w:val="00DA7C16"/>
    <w:rsid w:val="00DA7CD4"/>
    <w:rsid w:val="00DB134F"/>
    <w:rsid w:val="00DB2E12"/>
    <w:rsid w:val="00DB5ACA"/>
    <w:rsid w:val="00DB67E3"/>
    <w:rsid w:val="00DB6DF5"/>
    <w:rsid w:val="00DB7186"/>
    <w:rsid w:val="00DB7691"/>
    <w:rsid w:val="00DC226C"/>
    <w:rsid w:val="00DC2770"/>
    <w:rsid w:val="00DC49CF"/>
    <w:rsid w:val="00DC6998"/>
    <w:rsid w:val="00DC762C"/>
    <w:rsid w:val="00DD305E"/>
    <w:rsid w:val="00DD50F5"/>
    <w:rsid w:val="00DD64C0"/>
    <w:rsid w:val="00DD6654"/>
    <w:rsid w:val="00DE4A0A"/>
    <w:rsid w:val="00DE5FBC"/>
    <w:rsid w:val="00DF0391"/>
    <w:rsid w:val="00DF1458"/>
    <w:rsid w:val="00DF1490"/>
    <w:rsid w:val="00DF3830"/>
    <w:rsid w:val="00DF6E6C"/>
    <w:rsid w:val="00DF7193"/>
    <w:rsid w:val="00E01A96"/>
    <w:rsid w:val="00E0270A"/>
    <w:rsid w:val="00E027B7"/>
    <w:rsid w:val="00E04F7F"/>
    <w:rsid w:val="00E07798"/>
    <w:rsid w:val="00E10518"/>
    <w:rsid w:val="00E1091E"/>
    <w:rsid w:val="00E115FB"/>
    <w:rsid w:val="00E11A16"/>
    <w:rsid w:val="00E137B8"/>
    <w:rsid w:val="00E151E5"/>
    <w:rsid w:val="00E15C91"/>
    <w:rsid w:val="00E15CBF"/>
    <w:rsid w:val="00E16277"/>
    <w:rsid w:val="00E1640C"/>
    <w:rsid w:val="00E20691"/>
    <w:rsid w:val="00E225A7"/>
    <w:rsid w:val="00E24788"/>
    <w:rsid w:val="00E25AFF"/>
    <w:rsid w:val="00E26D1B"/>
    <w:rsid w:val="00E27148"/>
    <w:rsid w:val="00E31C0D"/>
    <w:rsid w:val="00E323CA"/>
    <w:rsid w:val="00E35643"/>
    <w:rsid w:val="00E35B05"/>
    <w:rsid w:val="00E35BB9"/>
    <w:rsid w:val="00E3639E"/>
    <w:rsid w:val="00E37177"/>
    <w:rsid w:val="00E40829"/>
    <w:rsid w:val="00E419A2"/>
    <w:rsid w:val="00E43A5D"/>
    <w:rsid w:val="00E43A77"/>
    <w:rsid w:val="00E525C1"/>
    <w:rsid w:val="00E52BC0"/>
    <w:rsid w:val="00E5448E"/>
    <w:rsid w:val="00E54F7E"/>
    <w:rsid w:val="00E55AC8"/>
    <w:rsid w:val="00E57592"/>
    <w:rsid w:val="00E57932"/>
    <w:rsid w:val="00E603DA"/>
    <w:rsid w:val="00E60590"/>
    <w:rsid w:val="00E67FCA"/>
    <w:rsid w:val="00E70241"/>
    <w:rsid w:val="00E718F5"/>
    <w:rsid w:val="00E72B25"/>
    <w:rsid w:val="00E730D4"/>
    <w:rsid w:val="00E74A24"/>
    <w:rsid w:val="00E74A8D"/>
    <w:rsid w:val="00E769BD"/>
    <w:rsid w:val="00E80A77"/>
    <w:rsid w:val="00E80BEF"/>
    <w:rsid w:val="00E852B9"/>
    <w:rsid w:val="00E87CF6"/>
    <w:rsid w:val="00E94541"/>
    <w:rsid w:val="00E96F2C"/>
    <w:rsid w:val="00E97D1B"/>
    <w:rsid w:val="00EA007D"/>
    <w:rsid w:val="00EA042E"/>
    <w:rsid w:val="00EA04D5"/>
    <w:rsid w:val="00EA17F2"/>
    <w:rsid w:val="00EA2055"/>
    <w:rsid w:val="00EA307D"/>
    <w:rsid w:val="00EA349F"/>
    <w:rsid w:val="00EA64A2"/>
    <w:rsid w:val="00EA7469"/>
    <w:rsid w:val="00EB0108"/>
    <w:rsid w:val="00EB01CA"/>
    <w:rsid w:val="00EB19F4"/>
    <w:rsid w:val="00EB490B"/>
    <w:rsid w:val="00EB55A9"/>
    <w:rsid w:val="00EC099E"/>
    <w:rsid w:val="00EC1158"/>
    <w:rsid w:val="00EC1BEE"/>
    <w:rsid w:val="00EC210E"/>
    <w:rsid w:val="00EC37AF"/>
    <w:rsid w:val="00EC3E34"/>
    <w:rsid w:val="00EC50ED"/>
    <w:rsid w:val="00EC510B"/>
    <w:rsid w:val="00EC5D1F"/>
    <w:rsid w:val="00EC786D"/>
    <w:rsid w:val="00EC7FF9"/>
    <w:rsid w:val="00ED006B"/>
    <w:rsid w:val="00ED0FE7"/>
    <w:rsid w:val="00ED2036"/>
    <w:rsid w:val="00ED3526"/>
    <w:rsid w:val="00ED3E59"/>
    <w:rsid w:val="00ED75E0"/>
    <w:rsid w:val="00ED7D52"/>
    <w:rsid w:val="00EE1815"/>
    <w:rsid w:val="00EE1D1E"/>
    <w:rsid w:val="00EE3090"/>
    <w:rsid w:val="00EE3413"/>
    <w:rsid w:val="00EE3781"/>
    <w:rsid w:val="00EE3BD6"/>
    <w:rsid w:val="00EE5993"/>
    <w:rsid w:val="00EE6B37"/>
    <w:rsid w:val="00EE6C70"/>
    <w:rsid w:val="00EE776A"/>
    <w:rsid w:val="00EE7B6B"/>
    <w:rsid w:val="00EF04C3"/>
    <w:rsid w:val="00EF2240"/>
    <w:rsid w:val="00EF251B"/>
    <w:rsid w:val="00EF2A7E"/>
    <w:rsid w:val="00F003D1"/>
    <w:rsid w:val="00F02016"/>
    <w:rsid w:val="00F0343A"/>
    <w:rsid w:val="00F04B8C"/>
    <w:rsid w:val="00F05B75"/>
    <w:rsid w:val="00F05EFE"/>
    <w:rsid w:val="00F060B1"/>
    <w:rsid w:val="00F1004F"/>
    <w:rsid w:val="00F11D9B"/>
    <w:rsid w:val="00F12BE5"/>
    <w:rsid w:val="00F14741"/>
    <w:rsid w:val="00F20C42"/>
    <w:rsid w:val="00F22405"/>
    <w:rsid w:val="00F260EA"/>
    <w:rsid w:val="00F27BCA"/>
    <w:rsid w:val="00F332E2"/>
    <w:rsid w:val="00F333E1"/>
    <w:rsid w:val="00F37831"/>
    <w:rsid w:val="00F40DCD"/>
    <w:rsid w:val="00F42540"/>
    <w:rsid w:val="00F438B8"/>
    <w:rsid w:val="00F44618"/>
    <w:rsid w:val="00F4464B"/>
    <w:rsid w:val="00F46C97"/>
    <w:rsid w:val="00F470F0"/>
    <w:rsid w:val="00F473A7"/>
    <w:rsid w:val="00F478C8"/>
    <w:rsid w:val="00F510B5"/>
    <w:rsid w:val="00F512F1"/>
    <w:rsid w:val="00F53D42"/>
    <w:rsid w:val="00F563D4"/>
    <w:rsid w:val="00F57966"/>
    <w:rsid w:val="00F6069D"/>
    <w:rsid w:val="00F612C8"/>
    <w:rsid w:val="00F61560"/>
    <w:rsid w:val="00F62344"/>
    <w:rsid w:val="00F64F1E"/>
    <w:rsid w:val="00F67039"/>
    <w:rsid w:val="00F6746D"/>
    <w:rsid w:val="00F675A3"/>
    <w:rsid w:val="00F71498"/>
    <w:rsid w:val="00F7153A"/>
    <w:rsid w:val="00F7329F"/>
    <w:rsid w:val="00F73737"/>
    <w:rsid w:val="00F75D84"/>
    <w:rsid w:val="00F760EE"/>
    <w:rsid w:val="00F764EB"/>
    <w:rsid w:val="00F767C9"/>
    <w:rsid w:val="00F76909"/>
    <w:rsid w:val="00F80A52"/>
    <w:rsid w:val="00F818AF"/>
    <w:rsid w:val="00F838E6"/>
    <w:rsid w:val="00F84B58"/>
    <w:rsid w:val="00F86778"/>
    <w:rsid w:val="00F86B3E"/>
    <w:rsid w:val="00F87ACD"/>
    <w:rsid w:val="00F92A6E"/>
    <w:rsid w:val="00F92BD1"/>
    <w:rsid w:val="00F933D2"/>
    <w:rsid w:val="00FA0487"/>
    <w:rsid w:val="00FA0F96"/>
    <w:rsid w:val="00FA42DD"/>
    <w:rsid w:val="00FA549C"/>
    <w:rsid w:val="00FA76D6"/>
    <w:rsid w:val="00FA7D93"/>
    <w:rsid w:val="00FB2DAB"/>
    <w:rsid w:val="00FB31C2"/>
    <w:rsid w:val="00FB3442"/>
    <w:rsid w:val="00FB6D60"/>
    <w:rsid w:val="00FC0F14"/>
    <w:rsid w:val="00FC117A"/>
    <w:rsid w:val="00FC1E7D"/>
    <w:rsid w:val="00FC28CE"/>
    <w:rsid w:val="00FC4281"/>
    <w:rsid w:val="00FC4EDA"/>
    <w:rsid w:val="00FC5EA4"/>
    <w:rsid w:val="00FC799A"/>
    <w:rsid w:val="00FD156D"/>
    <w:rsid w:val="00FD1F88"/>
    <w:rsid w:val="00FD40FE"/>
    <w:rsid w:val="00FD5689"/>
    <w:rsid w:val="00FD6805"/>
    <w:rsid w:val="00FE0A21"/>
    <w:rsid w:val="00FE2390"/>
    <w:rsid w:val="00FE271F"/>
    <w:rsid w:val="00FE3113"/>
    <w:rsid w:val="00FE5F83"/>
    <w:rsid w:val="00FE7599"/>
    <w:rsid w:val="00FF03AA"/>
    <w:rsid w:val="00FF050C"/>
    <w:rsid w:val="00FF16B8"/>
    <w:rsid w:val="00FF4496"/>
    <w:rsid w:val="00FF4B6A"/>
    <w:rsid w:val="00FF4D59"/>
    <w:rsid w:val="00FF4D69"/>
    <w:rsid w:val="00FF554F"/>
    <w:rsid w:val="00FF703B"/>
    <w:rsid w:val="00FF7E2E"/>
    <w:rsid w:val="01EC94C1"/>
    <w:rsid w:val="02DADD03"/>
    <w:rsid w:val="036FB48B"/>
    <w:rsid w:val="084AA95C"/>
    <w:rsid w:val="08569301"/>
    <w:rsid w:val="09CB5890"/>
    <w:rsid w:val="0B21A868"/>
    <w:rsid w:val="1314D394"/>
    <w:rsid w:val="151A635E"/>
    <w:rsid w:val="1727C1DE"/>
    <w:rsid w:val="17401B23"/>
    <w:rsid w:val="17FB9E5F"/>
    <w:rsid w:val="1892B003"/>
    <w:rsid w:val="1CC03B07"/>
    <w:rsid w:val="1E833ECC"/>
    <w:rsid w:val="1F72492B"/>
    <w:rsid w:val="2111CCB8"/>
    <w:rsid w:val="231585A1"/>
    <w:rsid w:val="242DC6D7"/>
    <w:rsid w:val="24BD880F"/>
    <w:rsid w:val="25CFAE6B"/>
    <w:rsid w:val="29CBE408"/>
    <w:rsid w:val="2CD278CF"/>
    <w:rsid w:val="2E57CA12"/>
    <w:rsid w:val="30012C7A"/>
    <w:rsid w:val="33E29878"/>
    <w:rsid w:val="3829CCA4"/>
    <w:rsid w:val="39D1F9D6"/>
    <w:rsid w:val="3DD11A63"/>
    <w:rsid w:val="4427713F"/>
    <w:rsid w:val="44606235"/>
    <w:rsid w:val="47853ACE"/>
    <w:rsid w:val="4F1F4C13"/>
    <w:rsid w:val="4F864CE0"/>
    <w:rsid w:val="4FF67B7F"/>
    <w:rsid w:val="508BE4E8"/>
    <w:rsid w:val="53994FED"/>
    <w:rsid w:val="58DD9452"/>
    <w:rsid w:val="5A3ED0AD"/>
    <w:rsid w:val="5B3CC2BD"/>
    <w:rsid w:val="5D0E3EAE"/>
    <w:rsid w:val="5DA1280E"/>
    <w:rsid w:val="601F4952"/>
    <w:rsid w:val="60B39A1B"/>
    <w:rsid w:val="6104719D"/>
    <w:rsid w:val="62FAA73E"/>
    <w:rsid w:val="63E00414"/>
    <w:rsid w:val="654D345D"/>
    <w:rsid w:val="6555C009"/>
    <w:rsid w:val="65A07F44"/>
    <w:rsid w:val="661B39B5"/>
    <w:rsid w:val="66355D05"/>
    <w:rsid w:val="69572F33"/>
    <w:rsid w:val="69BA0F65"/>
    <w:rsid w:val="6BFBC11B"/>
    <w:rsid w:val="6CB5E13B"/>
    <w:rsid w:val="70135795"/>
    <w:rsid w:val="715AA92D"/>
    <w:rsid w:val="74205414"/>
    <w:rsid w:val="7578FE76"/>
    <w:rsid w:val="77535A42"/>
    <w:rsid w:val="77E28D70"/>
    <w:rsid w:val="7857E943"/>
    <w:rsid w:val="7ADA3DE6"/>
    <w:rsid w:val="7AFE205E"/>
    <w:rsid w:val="7BBC7141"/>
    <w:rsid w:val="7FC18C7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912BAD"/>
  <w14:defaultImageDpi w14:val="300"/>
  <w15:chartTrackingRefBased/>
  <w15:docId w15:val="{BB5DDBCE-08CB-4994-B061-F0184235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qFormat="1"/>
    <w:lsdException w:name="caption" w:semiHidden="1" w:unhideWhenUsed="1" w:qFormat="1"/>
    <w:lsdException w:name="table of figures" w:uiPriority="99"/>
    <w:lsdException w:name="page number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Title" w:qFormat="1"/>
    <w:lsdException w:name="Body Text" w:qFormat="1"/>
    <w:lsdException w:name="Subtitle" w:qFormat="1"/>
    <w:lsdException w:name="Hyperlink" w:uiPriority="99" w:qFormat="1"/>
    <w:lsdException w:name="Strong" w:uiPriority="23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33C3"/>
    <w:pPr>
      <w:spacing w:after="120"/>
    </w:pPr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FC4EDA"/>
    <w:pPr>
      <w:tabs>
        <w:tab w:val="left" w:pos="2700"/>
      </w:tabs>
      <w:outlineLvl w:val="0"/>
    </w:pPr>
    <w:rPr>
      <w:rFonts w:asciiTheme="majorHAnsi" w:hAnsiTheme="majorHAnsi"/>
      <w:bCs/>
      <w:color w:val="707CF1" w:themeColor="accent4"/>
      <w:sz w:val="32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C4EDA"/>
    <w:pPr>
      <w:keepNext/>
      <w:keepLines/>
      <w:spacing w:before="40"/>
      <w:ind w:left="-6"/>
      <w:outlineLvl w:val="1"/>
    </w:pPr>
    <w:rPr>
      <w:rFonts w:asciiTheme="majorHAnsi" w:eastAsiaTheme="majorEastAsia" w:hAnsiTheme="majorHAnsi" w:cs="Times New Roman (Headings CS)"/>
      <w:bCs/>
      <w:color w:val="383392" w:themeColor="text2"/>
      <w:sz w:val="28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F23B7"/>
    <w:pPr>
      <w:spacing w:before="40"/>
      <w:outlineLvl w:val="2"/>
    </w:pPr>
    <w:rPr>
      <w:i/>
      <w:color w:val="151744" w:themeColor="accent5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97309"/>
    <w:pPr>
      <w:spacing w:before="40"/>
      <w:outlineLvl w:val="3"/>
    </w:pPr>
    <w:rPr>
      <w:b/>
      <w:bCs/>
      <w:caps/>
      <w:color w:val="5E63CD" w:themeColor="accent6"/>
      <w:spacing w:val="30"/>
      <w:sz w:val="24"/>
      <w:szCs w:val="19"/>
    </w:rPr>
  </w:style>
  <w:style w:type="paragraph" w:styleId="Heading5">
    <w:name w:val="heading 5"/>
    <w:basedOn w:val="Normal"/>
    <w:next w:val="Normal"/>
    <w:link w:val="Heading5Char"/>
    <w:unhideWhenUsed/>
    <w:qFormat/>
    <w:rsid w:val="00CF23B7"/>
    <w:pPr>
      <w:spacing w:before="40"/>
      <w:outlineLvl w:val="4"/>
    </w:pPr>
    <w:rPr>
      <w:rFonts w:eastAsiaTheme="majorEastAsia" w:cstheme="majorBidi"/>
      <w:color w:val="383392" w:themeColor="text2"/>
      <w:sz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997309"/>
    <w:pPr>
      <w:keepNext/>
      <w:keepLines/>
      <w:spacing w:before="40"/>
      <w:outlineLvl w:val="5"/>
    </w:pPr>
    <w:rPr>
      <w:rFonts w:eastAsiaTheme="majorEastAsia" w:cstheme="majorBidi"/>
      <w:color w:val="707CF1" w:themeColor="accent4"/>
      <w:sz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CF23B7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0076A2" w:themeColor="accent3"/>
      <w:sz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CF23B7"/>
    <w:pPr>
      <w:keepNext/>
      <w:keepLines/>
      <w:outlineLvl w:val="7"/>
    </w:pPr>
    <w:rPr>
      <w:rFonts w:asciiTheme="majorHAnsi" w:eastAsiaTheme="majorEastAsia" w:hAnsiTheme="majorHAnsi" w:cstheme="majorBidi"/>
      <w:i/>
      <w:iCs/>
      <w:color w:val="00BBBA" w:themeColor="accent2"/>
      <w:sz w:val="24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CF23B7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F56E7B" w:themeColor="accent1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F23B7"/>
    <w:rPr>
      <w:rFonts w:eastAsiaTheme="majorEastAsia" w:cstheme="majorBidi"/>
      <w:color w:val="383392" w:themeColor="text2"/>
      <w:sz w:val="24"/>
    </w:rPr>
  </w:style>
  <w:style w:type="character" w:styleId="PageNumber">
    <w:name w:val="page number"/>
    <w:basedOn w:val="DefaultParagraphFont"/>
    <w:qFormat/>
    <w:rsid w:val="002618B8"/>
    <w:rPr>
      <w:rFonts w:ascii="Aptos" w:hAnsi="Aptos"/>
      <w:color w:val="7F7F7F" w:themeColor="text1" w:themeTint="80"/>
      <w:sz w:val="16"/>
    </w:rPr>
  </w:style>
  <w:style w:type="character" w:styleId="Hyperlink">
    <w:name w:val="Hyperlink"/>
    <w:uiPriority w:val="99"/>
    <w:qFormat/>
    <w:rsid w:val="009E3F23"/>
    <w:rPr>
      <w:rFonts w:ascii="Aptos" w:hAnsi="Aptos"/>
      <w:color w:val="5E63CD" w:themeColor="accent6"/>
      <w:sz w:val="22"/>
      <w:u w:val="single"/>
    </w:rPr>
  </w:style>
  <w:style w:type="character" w:customStyle="1" w:styleId="Heading1Char">
    <w:name w:val="Heading 1 Char"/>
    <w:basedOn w:val="DefaultParagraphFont"/>
    <w:link w:val="Heading1"/>
    <w:rsid w:val="00FC4EDA"/>
    <w:rPr>
      <w:rFonts w:asciiTheme="majorHAnsi" w:hAnsiTheme="majorHAnsi"/>
      <w:bCs/>
      <w:color w:val="707CF1" w:themeColor="accent4"/>
      <w:sz w:val="32"/>
      <w:szCs w:val="40"/>
      <w:lang w:val="en-AU"/>
    </w:rPr>
  </w:style>
  <w:style w:type="paragraph" w:customStyle="1" w:styleId="Copyright">
    <w:name w:val="Copyright"/>
    <w:basedOn w:val="Normal"/>
    <w:uiPriority w:val="99"/>
    <w:qFormat/>
    <w:rsid w:val="002618B8"/>
    <w:pPr>
      <w:tabs>
        <w:tab w:val="left" w:pos="180"/>
      </w:tabs>
      <w:suppressAutoHyphens/>
      <w:autoSpaceDE w:val="0"/>
      <w:autoSpaceDN w:val="0"/>
      <w:adjustRightInd w:val="0"/>
      <w:spacing w:after="0"/>
      <w:textAlignment w:val="center"/>
    </w:pPr>
    <w:rPr>
      <w:rFonts w:cs="AvenirLTStd-Light"/>
      <w:color w:val="7F7F7F" w:themeColor="text1" w:themeTint="80"/>
      <w:sz w:val="16"/>
      <w:szCs w:val="12"/>
    </w:rPr>
  </w:style>
  <w:style w:type="paragraph" w:styleId="BodyText">
    <w:name w:val="Body Text"/>
    <w:basedOn w:val="Normal"/>
    <w:link w:val="BodyTextChar"/>
    <w:qFormat/>
    <w:rsid w:val="00C60E93"/>
  </w:style>
  <w:style w:type="character" w:customStyle="1" w:styleId="Heading2Char">
    <w:name w:val="Heading 2 Char"/>
    <w:basedOn w:val="DefaultParagraphFont"/>
    <w:link w:val="Heading2"/>
    <w:rsid w:val="00FC4EDA"/>
    <w:rPr>
      <w:rFonts w:asciiTheme="majorHAnsi" w:eastAsiaTheme="majorEastAsia" w:hAnsiTheme="majorHAnsi" w:cs="Times New Roman (Headings CS)"/>
      <w:bCs/>
      <w:color w:val="383392" w:themeColor="text2"/>
      <w:sz w:val="28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rsid w:val="00CF23B7"/>
    <w:rPr>
      <w:i/>
      <w:color w:val="151744" w:themeColor="accent5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7309"/>
    <w:rPr>
      <w:b/>
      <w:bCs/>
      <w:caps/>
      <w:color w:val="5E63CD" w:themeColor="accent6"/>
      <w:spacing w:val="30"/>
      <w:sz w:val="24"/>
      <w:szCs w:val="19"/>
    </w:rPr>
  </w:style>
  <w:style w:type="character" w:customStyle="1" w:styleId="Heading6Char">
    <w:name w:val="Heading 6 Char"/>
    <w:basedOn w:val="DefaultParagraphFont"/>
    <w:link w:val="Heading6"/>
    <w:rsid w:val="00997309"/>
    <w:rPr>
      <w:rFonts w:eastAsiaTheme="majorEastAsia" w:cstheme="majorBidi"/>
      <w:color w:val="707CF1" w:themeColor="accent4"/>
      <w:sz w:val="24"/>
    </w:rPr>
  </w:style>
  <w:style w:type="character" w:customStyle="1" w:styleId="Heading7Char">
    <w:name w:val="Heading 7 Char"/>
    <w:basedOn w:val="DefaultParagraphFont"/>
    <w:link w:val="Heading7"/>
    <w:rsid w:val="00CF23B7"/>
    <w:rPr>
      <w:rFonts w:asciiTheme="majorHAnsi" w:eastAsiaTheme="majorEastAsia" w:hAnsiTheme="majorHAnsi" w:cstheme="majorBidi"/>
      <w:i/>
      <w:iCs/>
      <w:color w:val="0076A2" w:themeColor="accent3"/>
      <w:sz w:val="24"/>
    </w:rPr>
  </w:style>
  <w:style w:type="character" w:customStyle="1" w:styleId="Heading8Char">
    <w:name w:val="Heading 8 Char"/>
    <w:basedOn w:val="DefaultParagraphFont"/>
    <w:link w:val="Heading8"/>
    <w:rsid w:val="00CF23B7"/>
    <w:rPr>
      <w:rFonts w:asciiTheme="majorHAnsi" w:eastAsiaTheme="majorEastAsia" w:hAnsiTheme="majorHAnsi" w:cstheme="majorBidi"/>
      <w:i/>
      <w:iCs/>
      <w:color w:val="00BBBA" w:themeColor="accent2"/>
      <w:sz w:val="24"/>
      <w:szCs w:val="21"/>
    </w:rPr>
  </w:style>
  <w:style w:type="character" w:customStyle="1" w:styleId="Heading9Char">
    <w:name w:val="Heading 9 Char"/>
    <w:basedOn w:val="DefaultParagraphFont"/>
    <w:link w:val="Heading9"/>
    <w:rsid w:val="00CF23B7"/>
    <w:rPr>
      <w:rFonts w:asciiTheme="majorHAnsi" w:eastAsiaTheme="majorEastAsia" w:hAnsiTheme="majorHAnsi" w:cstheme="majorBidi"/>
      <w:i/>
      <w:iCs/>
      <w:color w:val="F56E7B" w:themeColor="accent1"/>
      <w:sz w:val="24"/>
      <w:szCs w:val="21"/>
    </w:rPr>
  </w:style>
  <w:style w:type="paragraph" w:styleId="Header">
    <w:name w:val="header"/>
    <w:basedOn w:val="Normal"/>
    <w:link w:val="HeaderChar"/>
    <w:rsid w:val="00B449AF"/>
    <w:pPr>
      <w:tabs>
        <w:tab w:val="center" w:pos="4680"/>
        <w:tab w:val="right" w:pos="9360"/>
      </w:tabs>
      <w:spacing w:after="0"/>
    </w:pPr>
  </w:style>
  <w:style w:type="character" w:customStyle="1" w:styleId="BodyTextChar">
    <w:name w:val="Body Text Char"/>
    <w:basedOn w:val="DefaultParagraphFont"/>
    <w:link w:val="BodyText"/>
    <w:rsid w:val="00C60E93"/>
    <w:rPr>
      <w:rFonts w:ascii="Verdana" w:hAnsi="Verdana" w:cs="Arial"/>
      <w:color w:val="262626" w:themeColor="text1" w:themeTint="D9"/>
      <w:sz w:val="19"/>
    </w:rPr>
  </w:style>
  <w:style w:type="character" w:customStyle="1" w:styleId="HeaderChar">
    <w:name w:val="Header Char"/>
    <w:basedOn w:val="DefaultParagraphFont"/>
    <w:link w:val="Header"/>
    <w:rsid w:val="00B449AF"/>
    <w:rPr>
      <w:rFonts w:ascii="Tw Cen MT" w:hAnsi="Tw Cen MT" w:cs="Arial"/>
      <w:color w:val="262626" w:themeColor="text1" w:themeTint="D9"/>
    </w:rPr>
  </w:style>
  <w:style w:type="paragraph" w:styleId="Footer">
    <w:name w:val="footer"/>
    <w:basedOn w:val="Normal"/>
    <w:link w:val="FooterChar"/>
    <w:qFormat/>
    <w:rsid w:val="007C37DB"/>
    <w:pPr>
      <w:tabs>
        <w:tab w:val="center" w:pos="4680"/>
        <w:tab w:val="right" w:pos="9360"/>
      </w:tabs>
      <w:spacing w:after="0"/>
      <w:jc w:val="center"/>
    </w:pPr>
    <w:rPr>
      <w:color w:val="7F7F7F" w:themeColor="text1" w:themeTint="80"/>
      <w:sz w:val="16"/>
    </w:rPr>
  </w:style>
  <w:style w:type="character" w:customStyle="1" w:styleId="FooterChar">
    <w:name w:val="Footer Char"/>
    <w:basedOn w:val="DefaultParagraphFont"/>
    <w:link w:val="Footer"/>
    <w:rsid w:val="007C37DB"/>
    <w:rPr>
      <w:color w:val="7F7F7F" w:themeColor="text1" w:themeTint="80"/>
      <w:sz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115FB"/>
    <w:rPr>
      <w:color w:val="605E5C"/>
      <w:shd w:val="clear" w:color="auto" w:fill="E1DFDD"/>
    </w:rPr>
  </w:style>
  <w:style w:type="paragraph" w:styleId="ListBullet">
    <w:name w:val="List Bullet"/>
    <w:basedOn w:val="Normal"/>
    <w:qFormat/>
    <w:rsid w:val="00FC4EDA"/>
    <w:pPr>
      <w:numPr>
        <w:numId w:val="17"/>
      </w:numPr>
      <w:tabs>
        <w:tab w:val="clear" w:pos="1495"/>
        <w:tab w:val="num" w:pos="1135"/>
      </w:tabs>
      <w:ind w:left="709"/>
      <w:contextualSpacing/>
    </w:pPr>
  </w:style>
  <w:style w:type="paragraph" w:styleId="Title">
    <w:name w:val="Title"/>
    <w:basedOn w:val="Normal"/>
    <w:next w:val="Normal"/>
    <w:link w:val="TitleChar"/>
    <w:qFormat/>
    <w:rsid w:val="00852253"/>
    <w:pPr>
      <w:pageBreakBefore/>
      <w:tabs>
        <w:tab w:val="left" w:pos="426"/>
      </w:tabs>
    </w:pPr>
    <w:rPr>
      <w:color w:val="707CF1" w:themeColor="accent4"/>
      <w:spacing w:val="4"/>
      <w:sz w:val="52"/>
      <w:szCs w:val="48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rsid w:val="00852253"/>
    <w:rPr>
      <w:color w:val="707CF1" w:themeColor="accent4"/>
      <w:spacing w:val="4"/>
      <w:sz w:val="52"/>
      <w:szCs w:val="48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qFormat/>
    <w:rsid w:val="00852253"/>
    <w:pPr>
      <w:tabs>
        <w:tab w:val="left" w:pos="426"/>
      </w:tabs>
    </w:pPr>
    <w:rPr>
      <w:bCs/>
      <w:iCs/>
      <w:color w:val="383392" w:themeColor="text2"/>
      <w:spacing w:val="4"/>
      <w:sz w:val="32"/>
      <w:szCs w:val="44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rsid w:val="00852253"/>
    <w:rPr>
      <w:bCs/>
      <w:iCs/>
      <w:color w:val="383392" w:themeColor="text2"/>
      <w:spacing w:val="4"/>
      <w:sz w:val="32"/>
      <w:szCs w:val="44"/>
      <w14:textOutline w14:w="9525" w14:cap="rnd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rsid w:val="00B22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rsid w:val="00A0233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PAC2024AlteraDefault">
    <w:name w:val="APAC 2024 Altera Default"/>
    <w:basedOn w:val="TableNormal"/>
    <w:uiPriority w:val="99"/>
    <w:locked/>
    <w:rsid w:val="00EE7B6B"/>
    <w:pPr>
      <w:spacing w:after="120"/>
    </w:pPr>
    <w:rPr>
      <w:rFonts w:asciiTheme="minorHAnsi" w:hAnsiTheme="minorHAns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left w:w="85" w:type="dxa"/>
        <w:bottom w:w="57" w:type="dxa"/>
        <w:right w:w="85" w:type="dxa"/>
      </w:tblCellMar>
    </w:tblPr>
    <w:trPr>
      <w:cantSplit/>
    </w:trPr>
    <w:tcPr>
      <w:shd w:val="clear" w:color="auto" w:fill="auto"/>
    </w:tcPr>
    <w:tblStylePr w:type="firstRow">
      <w:pPr>
        <w:jc w:val="left"/>
      </w:pPr>
      <w:rPr>
        <w:rFonts w:asciiTheme="minorHAnsi" w:hAnsiTheme="minorHAnsi"/>
        <w:b/>
        <w:i w:val="0"/>
        <w:caps w:val="0"/>
        <w:smallCaps w:val="0"/>
        <w:strike w:val="0"/>
        <w:dstrike w:val="0"/>
        <w:vanish w:val="0"/>
        <w:color w:val="FFFFFF" w:themeColor="background1"/>
        <w:sz w:val="22"/>
        <w:u w:val="none"/>
        <w:vertAlign w:val="baseline"/>
      </w:rPr>
      <w:tblPr/>
      <w:trPr>
        <w:cantSplit w:val="0"/>
        <w:tblHeader/>
      </w:trPr>
      <w:tcPr>
        <w:shd w:val="clear" w:color="auto" w:fill="383392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sz w:val="22"/>
      </w:rPr>
    </w:tblStylePr>
    <w:tblStylePr w:type="band2Horz">
      <w:rPr>
        <w:rFonts w:asciiTheme="minorHAnsi" w:hAnsiTheme="minorHAnsi"/>
        <w:sz w:val="22"/>
      </w:r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APAC2024AlteraAlternate">
    <w:name w:val="APAC 2024 Altera Alternate"/>
    <w:basedOn w:val="TableNormal"/>
    <w:uiPriority w:val="99"/>
    <w:locked/>
    <w:rsid w:val="006E70B3"/>
    <w:pPr>
      <w:spacing w:after="120"/>
    </w:pPr>
    <w:rPr>
      <w:rFonts w:asciiTheme="minorHAnsi" w:hAnsiTheme="minorHAnsi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57" w:type="dxa"/>
        <w:left w:w="85" w:type="dxa"/>
        <w:bottom w:w="57" w:type="dxa"/>
        <w:right w:w="85" w:type="dxa"/>
      </w:tblCellMar>
    </w:tblPr>
    <w:trPr>
      <w:cantSplit/>
    </w:trPr>
    <w:tcPr>
      <w:shd w:val="clear" w:color="auto" w:fill="auto"/>
    </w:tcPr>
    <w:tblStylePr w:type="firstRow">
      <w:pPr>
        <w:jc w:val="left"/>
      </w:pPr>
      <w:rPr>
        <w:rFonts w:asciiTheme="minorHAnsi" w:hAnsiTheme="minorHAnsi"/>
        <w:b/>
        <w:i w:val="0"/>
        <w:caps w:val="0"/>
        <w:smallCaps w:val="0"/>
        <w:strike w:val="0"/>
        <w:dstrike w:val="0"/>
        <w:vanish w:val="0"/>
        <w:color w:val="FFFFFF" w:themeColor="background1"/>
        <w:sz w:val="22"/>
        <w:u w:val="none"/>
        <w:vertAlign w:val="baseline"/>
      </w:rPr>
      <w:tblPr/>
      <w:trPr>
        <w:cantSplit w:val="0"/>
        <w:tblHeader/>
      </w:trPr>
      <w:tcPr>
        <w:shd w:val="clear" w:color="auto" w:fill="707CF1" w:themeFill="accent4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sz w:val="22"/>
      </w:rPr>
    </w:tblStylePr>
    <w:tblStylePr w:type="band2Horz">
      <w:rPr>
        <w:rFonts w:asciiTheme="minorHAnsi" w:hAnsiTheme="minorHAnsi"/>
        <w:sz w:val="22"/>
      </w:r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9E3F23"/>
    <w:pPr>
      <w:spacing w:after="0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E3F23"/>
    <w:rPr>
      <w:rFonts w:cs="Segoe UI"/>
      <w:sz w:val="18"/>
      <w:szCs w:val="18"/>
    </w:rPr>
  </w:style>
  <w:style w:type="paragraph" w:styleId="DocumentMap">
    <w:name w:val="Document Map"/>
    <w:basedOn w:val="Normal"/>
    <w:link w:val="DocumentMapChar"/>
    <w:rsid w:val="009E3F23"/>
    <w:pPr>
      <w:spacing w:after="0"/>
    </w:pPr>
    <w:rPr>
      <w:rFonts w:cs="Segoe UI"/>
      <w:sz w:val="16"/>
      <w:szCs w:val="16"/>
    </w:rPr>
  </w:style>
  <w:style w:type="paragraph" w:customStyle="1" w:styleId="Version">
    <w:name w:val="Version"/>
    <w:basedOn w:val="Normal"/>
    <w:link w:val="VersionChar"/>
    <w:qFormat/>
    <w:rsid w:val="00097FB9"/>
    <w:pPr>
      <w:jc w:val="center"/>
    </w:pPr>
    <w:rPr>
      <w:color w:val="FFFFFF" w:themeColor="background1"/>
      <w:sz w:val="24"/>
      <w:szCs w:val="14"/>
    </w:rPr>
  </w:style>
  <w:style w:type="character" w:customStyle="1" w:styleId="VersionChar">
    <w:name w:val="Version Char"/>
    <w:basedOn w:val="DefaultParagraphFont"/>
    <w:link w:val="Version"/>
    <w:rsid w:val="00097FB9"/>
    <w:rPr>
      <w:rFonts w:ascii="Calibri" w:hAnsi="Calibri" w:cs="Arial"/>
      <w:color w:val="FFFFFF" w:themeColor="background1"/>
      <w:sz w:val="24"/>
      <w:szCs w:val="14"/>
      <w:lang w:val="en-GB"/>
    </w:rPr>
  </w:style>
  <w:style w:type="paragraph" w:customStyle="1" w:styleId="Appendix">
    <w:name w:val="Appendix"/>
    <w:basedOn w:val="Heading1"/>
    <w:next w:val="Normal"/>
    <w:link w:val="AppendixChar"/>
    <w:qFormat/>
    <w:rsid w:val="001B08ED"/>
    <w:pPr>
      <w:pageBreakBefore/>
      <w:tabs>
        <w:tab w:val="clear" w:pos="2700"/>
        <w:tab w:val="left" w:pos="426"/>
      </w:tabs>
    </w:pPr>
  </w:style>
  <w:style w:type="character" w:customStyle="1" w:styleId="AppendixChar">
    <w:name w:val="Appendix Char"/>
    <w:basedOn w:val="Heading1Char"/>
    <w:link w:val="Appendix"/>
    <w:rsid w:val="001B08ED"/>
    <w:rPr>
      <w:rFonts w:ascii="Calibri" w:hAnsi="Calibri" w:cs="Arial"/>
      <w:bCs/>
      <w:color w:val="707CF1" w:themeColor="accent4"/>
      <w:sz w:val="32"/>
      <w:szCs w:val="36"/>
      <w:lang w:val="en-GB"/>
    </w:rPr>
  </w:style>
  <w:style w:type="paragraph" w:customStyle="1" w:styleId="TOCTablesFigures">
    <w:name w:val="TOC Tables/Figures"/>
    <w:basedOn w:val="TOC1"/>
    <w:next w:val="Normal"/>
    <w:link w:val="TOCTablesFiguresChar"/>
    <w:qFormat/>
    <w:rsid w:val="00852253"/>
    <w:pPr>
      <w:tabs>
        <w:tab w:val="left" w:pos="440"/>
        <w:tab w:val="right" w:leader="dot" w:pos="10083"/>
      </w:tabs>
    </w:pPr>
    <w:rPr>
      <w:rFonts w:asciiTheme="majorHAnsi" w:hAnsiTheme="majorHAnsi"/>
      <w:color w:val="707CF1" w:themeColor="accent4"/>
      <w:sz w:val="32"/>
      <w:szCs w:val="20"/>
    </w:rPr>
  </w:style>
  <w:style w:type="character" w:customStyle="1" w:styleId="TOCTablesFiguresChar">
    <w:name w:val="TOC Tables/Figures Char"/>
    <w:basedOn w:val="DefaultParagraphFont"/>
    <w:link w:val="TOCTablesFigures"/>
    <w:rsid w:val="00852253"/>
    <w:rPr>
      <w:rFonts w:asciiTheme="majorHAnsi" w:hAnsiTheme="majorHAnsi"/>
      <w:color w:val="707CF1" w:themeColor="accent4"/>
      <w:sz w:val="32"/>
      <w:szCs w:val="20"/>
    </w:rPr>
  </w:style>
  <w:style w:type="paragraph" w:styleId="TOC1">
    <w:name w:val="toc 1"/>
    <w:basedOn w:val="Normal"/>
    <w:next w:val="Normal"/>
    <w:autoRedefine/>
    <w:uiPriority w:val="39"/>
    <w:rsid w:val="00842277"/>
    <w:pPr>
      <w:spacing w:after="100"/>
    </w:pPr>
  </w:style>
  <w:style w:type="paragraph" w:styleId="Caption">
    <w:name w:val="caption"/>
    <w:basedOn w:val="Normal"/>
    <w:next w:val="Normal"/>
    <w:unhideWhenUsed/>
    <w:qFormat/>
    <w:rsid w:val="007B7DBF"/>
    <w:pPr>
      <w:spacing w:after="0"/>
    </w:pPr>
    <w:rPr>
      <w:i/>
      <w:iCs/>
      <w:color w:val="383392" w:themeColor="text2"/>
      <w:sz w:val="18"/>
      <w:szCs w:val="18"/>
    </w:rPr>
  </w:style>
  <w:style w:type="character" w:styleId="PlaceholderText">
    <w:name w:val="Placeholder Text"/>
    <w:basedOn w:val="DefaultParagraphFont"/>
    <w:semiHidden/>
    <w:rsid w:val="000A1AA1"/>
    <w:rPr>
      <w:color w:val="666666"/>
    </w:rPr>
  </w:style>
  <w:style w:type="paragraph" w:styleId="ListNumber">
    <w:name w:val="List Number"/>
    <w:basedOn w:val="Normal"/>
    <w:qFormat/>
    <w:rsid w:val="002618B8"/>
    <w:pPr>
      <w:numPr>
        <w:numId w:val="18"/>
      </w:numPr>
      <w:contextualSpacing/>
    </w:pPr>
  </w:style>
  <w:style w:type="paragraph" w:styleId="ListNumber2">
    <w:name w:val="List Number 2"/>
    <w:basedOn w:val="Normal"/>
    <w:qFormat/>
    <w:rsid w:val="002618B8"/>
    <w:pPr>
      <w:numPr>
        <w:numId w:val="19"/>
      </w:numPr>
      <w:contextualSpacing/>
    </w:pPr>
  </w:style>
  <w:style w:type="character" w:styleId="Emphasis">
    <w:name w:val="Emphasis"/>
    <w:basedOn w:val="DefaultParagraphFont"/>
    <w:qFormat/>
    <w:rsid w:val="009E3F23"/>
    <w:rPr>
      <w:rFonts w:ascii="Aptos" w:hAnsi="Aptos"/>
      <w:b/>
      <w:i/>
      <w:iCs/>
      <w:color w:val="F56E7B" w:themeColor="accent1"/>
      <w:sz w:val="22"/>
    </w:rPr>
  </w:style>
  <w:style w:type="character" w:customStyle="1" w:styleId="DocumentMapChar">
    <w:name w:val="Document Map Char"/>
    <w:basedOn w:val="DefaultParagraphFont"/>
    <w:link w:val="DocumentMap"/>
    <w:rsid w:val="009E3F23"/>
    <w:rPr>
      <w:rFonts w:cs="Segoe UI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E74A8D"/>
    <w:pPr>
      <w:keepNext/>
      <w:keepLines/>
      <w:tabs>
        <w:tab w:val="clear" w:pos="2700"/>
      </w:tabs>
      <w:outlineLvl w:val="9"/>
    </w:pPr>
    <w:rPr>
      <w:rFonts w:eastAsiaTheme="majorEastAsia" w:cstheme="majorBidi"/>
      <w:bCs w:val="0"/>
      <w:szCs w:val="32"/>
    </w:rPr>
  </w:style>
  <w:style w:type="paragraph" w:styleId="List3">
    <w:name w:val="List 3"/>
    <w:basedOn w:val="Normal"/>
    <w:qFormat/>
    <w:rsid w:val="002618B8"/>
    <w:pPr>
      <w:ind w:left="849" w:hanging="283"/>
      <w:contextualSpacing/>
    </w:pPr>
  </w:style>
  <w:style w:type="paragraph" w:styleId="ListBullet2">
    <w:name w:val="List Bullet 2"/>
    <w:basedOn w:val="ListBullet"/>
    <w:qFormat/>
    <w:rsid w:val="00FC4EDA"/>
    <w:pPr>
      <w:numPr>
        <w:numId w:val="46"/>
      </w:numPr>
    </w:pPr>
  </w:style>
  <w:style w:type="paragraph" w:styleId="ListBullet3">
    <w:name w:val="List Bullet 3"/>
    <w:basedOn w:val="Normal"/>
    <w:qFormat/>
    <w:rsid w:val="00391FEE"/>
    <w:pPr>
      <w:numPr>
        <w:numId w:val="15"/>
      </w:numPr>
      <w:ind w:left="1985"/>
      <w:contextualSpacing/>
    </w:pPr>
  </w:style>
  <w:style w:type="character" w:styleId="Hashtag">
    <w:name w:val="Hashtag"/>
    <w:basedOn w:val="DefaultParagraphFont"/>
    <w:uiPriority w:val="99"/>
    <w:unhideWhenUsed/>
    <w:rsid w:val="002618B8"/>
    <w:rPr>
      <w:color w:val="2B579A"/>
      <w:shd w:val="clear" w:color="auto" w:fill="E1DFDD"/>
    </w:rPr>
  </w:style>
  <w:style w:type="paragraph" w:styleId="Index2">
    <w:name w:val="index 2"/>
    <w:basedOn w:val="Normal"/>
    <w:next w:val="Normal"/>
    <w:autoRedefine/>
    <w:rsid w:val="002618B8"/>
    <w:pPr>
      <w:spacing w:after="0"/>
      <w:ind w:left="440" w:hanging="220"/>
    </w:pPr>
  </w:style>
  <w:style w:type="paragraph" w:styleId="ListNumber3">
    <w:name w:val="List Number 3"/>
    <w:basedOn w:val="Normal"/>
    <w:qFormat/>
    <w:rsid w:val="002618B8"/>
    <w:pPr>
      <w:numPr>
        <w:numId w:val="20"/>
      </w:numPr>
      <w:contextualSpacing/>
    </w:pPr>
  </w:style>
  <w:style w:type="paragraph" w:styleId="List">
    <w:name w:val="List"/>
    <w:basedOn w:val="Normal"/>
    <w:qFormat/>
    <w:rsid w:val="002618B8"/>
    <w:pPr>
      <w:ind w:left="283" w:hanging="283"/>
      <w:contextualSpacing/>
    </w:pPr>
  </w:style>
  <w:style w:type="paragraph" w:styleId="List2">
    <w:name w:val="List 2"/>
    <w:basedOn w:val="Normal"/>
    <w:qFormat/>
    <w:rsid w:val="002618B8"/>
    <w:pPr>
      <w:ind w:left="566" w:hanging="283"/>
      <w:contextualSpacing/>
    </w:pPr>
  </w:style>
  <w:style w:type="paragraph" w:styleId="TOC2">
    <w:name w:val="toc 2"/>
    <w:basedOn w:val="Normal"/>
    <w:next w:val="Normal"/>
    <w:autoRedefine/>
    <w:uiPriority w:val="39"/>
    <w:rsid w:val="0085225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852253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rsid w:val="00852253"/>
    <w:pPr>
      <w:spacing w:after="100"/>
    </w:pPr>
  </w:style>
  <w:style w:type="paragraph" w:styleId="ListParagraph">
    <w:name w:val="List Paragraph"/>
    <w:basedOn w:val="Normal"/>
    <w:uiPriority w:val="34"/>
    <w:qFormat/>
    <w:rsid w:val="0099439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CommentReference">
    <w:name w:val="annotation reference"/>
    <w:basedOn w:val="DefaultParagraphFont"/>
    <w:rsid w:val="009943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994393"/>
    <w:pPr>
      <w:spacing w:after="140"/>
    </w:pPr>
    <w:rPr>
      <w:rFonts w:ascii="Montserrat" w:hAnsi="Montserrat" w:cs="Arial"/>
      <w:color w:val="262626" w:themeColor="text1" w:themeTint="D9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94393"/>
    <w:rPr>
      <w:rFonts w:ascii="Montserrat" w:hAnsi="Montserrat" w:cs="Arial"/>
      <w:color w:val="262626" w:themeColor="text1" w:themeTint="D9"/>
      <w:sz w:val="20"/>
      <w:szCs w:val="20"/>
      <w:lang w:val="en-AU"/>
    </w:rPr>
  </w:style>
  <w:style w:type="character" w:styleId="Strong">
    <w:name w:val="Strong"/>
    <w:basedOn w:val="Heading2Char"/>
    <w:uiPriority w:val="23"/>
    <w:rsid w:val="00F80A52"/>
    <w:rPr>
      <w:rFonts w:ascii="Montserrat" w:eastAsiaTheme="majorEastAsia" w:hAnsi="Montserrat" w:cs="Times New Roman (Headings CS)"/>
      <w:b/>
      <w:bCs w:val="0"/>
      <w:color w:val="707CF1"/>
      <w:spacing w:val="2"/>
      <w:sz w:val="30"/>
      <w:szCs w:val="30"/>
      <w:lang w:val="en-AU"/>
    </w:rPr>
  </w:style>
  <w:style w:type="paragraph" w:customStyle="1" w:styleId="TableColumnHeader">
    <w:name w:val="Table Column Header"/>
    <w:autoRedefine/>
    <w:qFormat/>
    <w:locked/>
    <w:rsid w:val="00F80A52"/>
    <w:rPr>
      <w:rFonts w:ascii="Montserrat" w:eastAsiaTheme="majorEastAsia" w:hAnsi="Montserrat" w:cs="Arial"/>
      <w:color w:val="FFFFFF" w:themeColor="background1"/>
      <w:sz w:val="19"/>
      <w:szCs w:val="19"/>
      <w:lang w:val="en-AU"/>
    </w:rPr>
  </w:style>
  <w:style w:type="paragraph" w:customStyle="1" w:styleId="TableText">
    <w:name w:val="Table Text"/>
    <w:basedOn w:val="BodyText"/>
    <w:link w:val="TableTextChar"/>
    <w:qFormat/>
    <w:locked/>
    <w:rsid w:val="00F80A52"/>
    <w:pPr>
      <w:spacing w:after="140" w:line="288" w:lineRule="auto"/>
    </w:pPr>
    <w:rPr>
      <w:rFonts w:ascii="Montserrat" w:hAnsi="Montserrat" w:cs="Arial"/>
      <w:color w:val="000000" w:themeColor="text1"/>
      <w:spacing w:val="2"/>
      <w:sz w:val="19"/>
    </w:rPr>
  </w:style>
  <w:style w:type="character" w:customStyle="1" w:styleId="TableTextChar">
    <w:name w:val="Table Text Char"/>
    <w:basedOn w:val="DefaultParagraphFont"/>
    <w:link w:val="TableText"/>
    <w:rsid w:val="00F80A52"/>
    <w:rPr>
      <w:rFonts w:ascii="Montserrat" w:hAnsi="Montserrat" w:cs="Arial"/>
      <w:color w:val="000000" w:themeColor="text1"/>
      <w:spacing w:val="2"/>
      <w:sz w:val="19"/>
      <w:lang w:val="en-AU"/>
    </w:rPr>
  </w:style>
  <w:style w:type="paragraph" w:styleId="CommentSubject">
    <w:name w:val="annotation subject"/>
    <w:basedOn w:val="CommentText"/>
    <w:next w:val="CommentText"/>
    <w:link w:val="CommentSubjectChar"/>
    <w:rsid w:val="00AF7FC7"/>
    <w:pPr>
      <w:spacing w:after="120"/>
    </w:pPr>
    <w:rPr>
      <w:rFonts w:ascii="Aptos" w:hAnsi="Aptos" w:cs="Times New Roman"/>
      <w:b/>
      <w:bCs/>
      <w:color w:val="auto"/>
    </w:rPr>
  </w:style>
  <w:style w:type="character" w:customStyle="1" w:styleId="CommentSubjectChar">
    <w:name w:val="Comment Subject Char"/>
    <w:basedOn w:val="CommentTextChar"/>
    <w:link w:val="CommentSubject"/>
    <w:rsid w:val="00AF7FC7"/>
    <w:rPr>
      <w:rFonts w:ascii="Montserrat" w:hAnsi="Montserrat" w:cs="Arial"/>
      <w:b/>
      <w:bCs/>
      <w:color w:val="262626" w:themeColor="text1" w:themeTint="D9"/>
      <w:sz w:val="20"/>
      <w:szCs w:val="20"/>
      <w:lang w:val="en-AU"/>
    </w:rPr>
  </w:style>
  <w:style w:type="character" w:styleId="Mention">
    <w:name w:val="Mention"/>
    <w:basedOn w:val="DefaultParagraphFont"/>
    <w:uiPriority w:val="99"/>
    <w:unhideWhenUsed/>
    <w:rsid w:val="00AF7FC7"/>
    <w:rPr>
      <w:color w:val="2B579A"/>
      <w:shd w:val="clear" w:color="auto" w:fill="E1DFDD"/>
    </w:rPr>
  </w:style>
  <w:style w:type="paragraph" w:styleId="Revision">
    <w:name w:val="Revision"/>
    <w:hidden/>
    <w:semiHidden/>
    <w:rsid w:val="00FC4281"/>
    <w:rPr>
      <w:lang w:val="en-AU"/>
    </w:rPr>
  </w:style>
  <w:style w:type="character" w:styleId="FollowedHyperlink">
    <w:name w:val="FollowedHyperlink"/>
    <w:basedOn w:val="DefaultParagraphFont"/>
    <w:rsid w:val="002B0CBF"/>
    <w:rPr>
      <w:color w:val="707B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20/10/relationships/intelligence" Target="intelligence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ateek\OneDrive%20-%20Allscripts%20Healthcare,%20LLC\Downloads\APAC_2024_Altera_word_template.dotx" TargetMode="External"/></Relationships>
</file>

<file path=word/theme/theme1.xml><?xml version="1.0" encoding="utf-8"?>
<a:theme xmlns:a="http://schemas.openxmlformats.org/drawingml/2006/main" name="Altera">
  <a:themeElements>
    <a:clrScheme name="2024 Altera Colors">
      <a:dk1>
        <a:srgbClr val="000000"/>
      </a:dk1>
      <a:lt1>
        <a:srgbClr val="FFFFFF"/>
      </a:lt1>
      <a:dk2>
        <a:srgbClr val="383392"/>
      </a:dk2>
      <a:lt2>
        <a:srgbClr val="FFFFFF"/>
      </a:lt2>
      <a:accent1>
        <a:srgbClr val="F56E7B"/>
      </a:accent1>
      <a:accent2>
        <a:srgbClr val="00BBBA"/>
      </a:accent2>
      <a:accent3>
        <a:srgbClr val="0076A2"/>
      </a:accent3>
      <a:accent4>
        <a:srgbClr val="707CF1"/>
      </a:accent4>
      <a:accent5>
        <a:srgbClr val="151744"/>
      </a:accent5>
      <a:accent6>
        <a:srgbClr val="5E63CD"/>
      </a:accent6>
      <a:hlink>
        <a:srgbClr val="707BF0"/>
      </a:hlink>
      <a:folHlink>
        <a:srgbClr val="707BF0"/>
      </a:folHlink>
    </a:clrScheme>
    <a:fontScheme name="APAC 2024 Fonts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>
            <a:lumMod val="95000"/>
          </a:schemeClr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1">
              <a:lumMod val="7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ltera" id="{8BFF14F2-248D-314C-9B57-EDFCB745C90A}" vid="{C24E2DCB-65B5-F84D-86F4-0EE70C2992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16f4eafa-1c36-4608-b1cc-e003f3f589ae" xsi:nil="true"/>
    <Status xmlns="16f4eafa-1c36-4608-b1cc-e003f3f589ae" xsi:nil="true"/>
    <Information xmlns="16f4eafa-1c36-4608-b1cc-e003f3f589ae" xsi:nil="true"/>
    <_x005b_AddedtoPSRegister_x002d_PSONLY_x005d_ xmlns="16f4eafa-1c36-4608-b1cc-e003f3f589ae">false</_x005b_AddedtoPSRegister_x002d_PSONLY_x005d_>
    <Phase xmlns="16f4eafa-1c36-4608-b1cc-e003f3f589ae" xsi:nil="true"/>
    <Module xmlns="16f4eafa-1c36-4608-b1cc-e003f3f589ae" xsi:nil="true"/>
    <MediaLengthInSeconds xmlns="16f4eafa-1c36-4608-b1cc-e003f3f589ae" xsi:nil="true"/>
    <TaxCatchAll xmlns="68f9eeb1-e4b0-4609-ab11-049e7aa43dec" xsi:nil="true"/>
    <lcf76f155ced4ddcb4097134ff3c332f xmlns="29c740c5-4c6f-49cf-804f-7714ab40bf4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AD9196E0DEB498524DC1ED6CB7E2F" ma:contentTypeVersion="4" ma:contentTypeDescription="Create a new document." ma:contentTypeScope="" ma:versionID="f6c12e48e46b83b33774e18a3bf55d06">
  <xsd:schema xmlns:xsd="http://www.w3.org/2001/XMLSchema" xmlns:xs="http://www.w3.org/2001/XMLSchema" xmlns:p="http://schemas.microsoft.com/office/2006/metadata/properties" xmlns:ns2="16f4eafa-1c36-4608-b1cc-e003f3f589ae" xmlns:ns3="528492dc-ba10-40f8-8e6f-0bfeb236ccab" xmlns:ns4="29c740c5-4c6f-49cf-804f-7714ab40bf46" xmlns:ns5="68f9eeb1-e4b0-4609-ab11-049e7aa43dec" targetNamespace="http://schemas.microsoft.com/office/2006/metadata/properties" ma:root="true" ma:fieldsID="63caf7ba5a3c722b01a3fad8450110a5" ns2:_="" ns3:_="" ns4:_="" ns5:_="">
    <xsd:import namespace="16f4eafa-1c36-4608-b1cc-e003f3f589ae"/>
    <xsd:import namespace="528492dc-ba10-40f8-8e6f-0bfeb236ccab"/>
    <xsd:import namespace="29c740c5-4c6f-49cf-804f-7714ab40bf46"/>
    <xsd:import namespace="68f9eeb1-e4b0-4609-ab11-049e7aa4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Information" minOccurs="0"/>
                <xsd:element ref="ns2:Module" minOccurs="0"/>
                <xsd:element ref="ns2:MediaServiceOCR" minOccurs="0"/>
                <xsd:element ref="ns3:SharedWithUsers" minOccurs="0"/>
                <xsd:element ref="ns3:SharedWithDetails" minOccurs="0"/>
                <xsd:element ref="ns2:Owner" minOccurs="0"/>
                <xsd:element ref="ns2:Status" minOccurs="0"/>
                <xsd:element ref="ns2:Phase" minOccurs="0"/>
                <xsd:element ref="ns2:_x005b_AddedtoPSRegister_x002d_PSONLY_x005d_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4eafa-1c36-4608-b1cc-e003f3f589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Information" ma:index="16" nillable="true" ma:displayName="Document Purpose" ma:format="Dropdown" ma:internalName="Information">
      <xsd:simpleType>
        <xsd:restriction base="dms:Note">
          <xsd:maxLength value="255"/>
        </xsd:restriction>
      </xsd:simpleType>
    </xsd:element>
    <xsd:element name="Module" ma:index="17" nillable="true" ma:displayName="Product &amp;/or Module" ma:default="" ma:format="Dropdown" ma:internalName="Modul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/A"/>
                    <xsd:enumeration value="Opal"/>
                    <xsd:enumeration value="Sunrise"/>
                    <xsd:enumeration value="Patient Flow"/>
                    <xsd:enumeration value="Compass"/>
                    <xsd:enumeration value="WDx"/>
                    <xsd:enumeration value="WDx - Huddle"/>
                    <xsd:enumeration value="WDx - Notecetera"/>
                    <xsd:enumeration value="iPro"/>
                    <xsd:enumeration value="iQemo"/>
                  </xsd:restriction>
                </xsd:simpleType>
              </xsd:element>
            </xsd:sequence>
          </xsd:extension>
        </xsd:complexContent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wner" ma:index="21" nillable="true" ma:displayName="Owner" ma:default="Professional Services" ma:description="Responsible for keeping the document updated" ma:format="Dropdown" ma:internalName="Owner">
      <xsd:simpleType>
        <xsd:restriction base="dms:Choice">
          <xsd:enumeration value="Delivery"/>
          <xsd:enumeration value="Operations"/>
          <xsd:enumeration value="Professional Services"/>
          <xsd:enumeration value="Sales Solutions"/>
        </xsd:restriction>
      </xsd:simpleType>
    </xsd:element>
    <xsd:element name="Status" ma:index="22" nillable="true" ma:displayName="Status" ma:default="" ma:description="Document Status" ma:format="Dropdown" ma:internalName="Status">
      <xsd:simpleType>
        <xsd:restriction base="dms:Choice">
          <xsd:enumeration value="WIP"/>
          <xsd:enumeration value="Draft"/>
          <xsd:enumeration value="Final"/>
        </xsd:restriction>
      </xsd:simpleType>
    </xsd:element>
    <xsd:element name="Phase" ma:index="23" nillable="true" ma:displayName="Phase" ma:default="" ma:description="Project phase the document is relevant for" ma:format="Dropdown" ma:internalName="Phase">
      <xsd:simpleType>
        <xsd:restriction base="dms:Choice">
          <xsd:enumeration value="Pre-Sales"/>
          <xsd:enumeration value="Initiate"/>
          <xsd:enumeration value="Design"/>
          <xsd:enumeration value="Build"/>
          <xsd:enumeration value="Activate"/>
          <xsd:enumeration value="Close"/>
          <xsd:enumeration value="N/A"/>
          <xsd:enumeration value="Governance"/>
        </xsd:restriction>
      </xsd:simpleType>
    </xsd:element>
    <xsd:element name="_x005b_AddedtoPSRegister_x002d_PSONLY_x005d_" ma:index="24" nillable="true" ma:displayName="[Added to PS Register - PS ONLY]" ma:default="0" ma:description="For PS use only" ma:format="Dropdown" ma:internalName="_x005b_AddedtoPSRegister_x002d_PSONLY_x005d_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492dc-ba10-40f8-8e6f-0bfeb236cca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740c5-4c6f-49cf-804f-7714ab40bf4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239ee16-0d2d-4d23-86d9-a9ab603ab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9eeb1-e4b0-4609-ab11-049e7aa43dec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bda585a5-cfdd-421a-8039-ac0db8d51057}" ma:internalName="TaxCatchAll" ma:showField="CatchAllData" ma:web="68f9eeb1-e4b0-4609-ab11-049e7aa4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99F4C0-7AE6-40B8-8510-7C28F15A6950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0661071E-3174-4A1F-B0A4-52258B1F51DD}">
  <ds:schemaRefs>
    <ds:schemaRef ds:uri="http://schemas.microsoft.com/office/2006/metadata/properties"/>
    <ds:schemaRef ds:uri="http://schemas.microsoft.com/office/infopath/2007/PartnerControls"/>
    <ds:schemaRef ds:uri="16f4eafa-1c36-4608-b1cc-e003f3f589ae"/>
    <ds:schemaRef ds:uri="68f9eeb1-e4b0-4609-ab11-049e7aa43dec"/>
    <ds:schemaRef ds:uri="29c740c5-4c6f-49cf-804f-7714ab40bf46"/>
  </ds:schemaRefs>
</ds:datastoreItem>
</file>

<file path=customXml/itemProps3.xml><?xml version="1.0" encoding="utf-8"?>
<ds:datastoreItem xmlns:ds="http://schemas.openxmlformats.org/officeDocument/2006/customXml" ds:itemID="{1C1DB234-6265-4870-B426-6310AEAA8E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F9EA35-74C1-48E6-8F96-ABE48980E9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f4eafa-1c36-4608-b1cc-e003f3f589ae"/>
    <ds:schemaRef ds:uri="528492dc-ba10-40f8-8e6f-0bfeb236ccab"/>
    <ds:schemaRef ds:uri="29c740c5-4c6f-49cf-804f-7714ab40bf46"/>
    <ds:schemaRef ds:uri="68f9eeb1-e4b0-4609-ab11-049e7aa4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B8969E3-103B-4D0B-9781-22838EB37A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APAC_2024_Altera_word_template.dotx</Template>
  <TotalTime>297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Altera Digital Health</Company>
  <LinksUpToDate>false</LinksUpToDate>
  <CharactersWithSpaces>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APAC Professional Services</dc:subject>
  <dc:creator>Srivastava, Prateek</dc:creator>
  <cp:keywords/>
  <dc:description>INTERNAL</dc:description>
  <cp:lastModifiedBy>Prateek Srivastava</cp:lastModifiedBy>
  <cp:revision>646</cp:revision>
  <cp:lastPrinted>2025-06-30T04:18:00Z</cp:lastPrinted>
  <dcterms:created xsi:type="dcterms:W3CDTF">2024-10-08T15:00:00Z</dcterms:created>
  <dcterms:modified xsi:type="dcterms:W3CDTF">2026-06-12T02:09:00Z</dcterms:modified>
  <cp:category/>
  <cp:contentStatus>Status: Final | Version: 1.0 | Date: 30-Jun-25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0x010100FE3AD9196E0DEB498524DC1ED6CB7E2F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